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w:rsidRPr="00C05531" w:rsidR="00524F10" w:rsidP="00C05531" w:rsidRDefault="00C05531" w14:paraId="1678DD0F" w14:textId="777777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 xml:space="preserve">CASE </w:t>
      </w:r>
      <w:r w:rsidR="00461505">
        <w:rPr>
          <w:b/>
          <w:sz w:val="32"/>
          <w:szCs w:val="32"/>
          <w:u w:val="single"/>
        </w:rPr>
        <w:t>REPORTS</w:t>
      </w:r>
    </w:p>
    <w:p w:rsidR="00524F10" w:rsidP="45738ACB" w:rsidRDefault="00EF5222" w14:paraId="35C54D89" w14:textId="753AB22F">
      <w:pPr>
        <w:jc w:val="center"/>
      </w:pPr>
      <w:r w:rsidR="4E001190">
        <w:drawing>
          <wp:inline wp14:editId="44853E98" wp14:anchorId="1B1A33F1">
            <wp:extent cx="5028289" cy="6766560"/>
            <wp:effectExtent l="0" t="0" r="0" b="0"/>
            <wp:docPr id="8564821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482176" name="Picture 856482176"/>
                    <pic:cNvPicPr/>
                  </pic:nvPicPr>
                  <pic:blipFill>
                    <a:blip xmlns:r="http://schemas.openxmlformats.org/officeDocument/2006/relationships" r:embed="rId588780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28289" cy="676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C6DBC" w:rsidR="003037B9" w:rsidP="002249A6" w:rsidRDefault="00933D78" w14:paraId="6D3C4660" w14:textId="77777777">
      <w:pPr>
        <w:rPr>
          <w:b/>
          <w:sz w:val="32"/>
          <w:szCs w:val="32"/>
        </w:rPr>
      </w:pPr>
      <w:bookmarkStart w:name="_GoBack" w:id="0"/>
      <w:bookmarkEnd w:id="0"/>
      <w:r>
        <w:br w:type="page"/>
      </w:r>
      <w:r w:rsidR="002249A6">
        <w:tab/>
      </w:r>
      <w:r w:rsidR="002249A6">
        <w:tab/>
      </w:r>
      <w:r w:rsidR="002249A6">
        <w:tab/>
      </w:r>
      <w:r w:rsidR="002249A6">
        <w:tab/>
      </w:r>
      <w:r w:rsidR="002249A6">
        <w:tab/>
      </w:r>
      <w:r w:rsidR="002249A6">
        <w:tab/>
      </w:r>
      <w:r w:rsidR="00B335EB">
        <w:rPr>
          <w:b/>
          <w:sz w:val="32"/>
          <w:szCs w:val="32"/>
          <w:u w:val="single"/>
        </w:rPr>
        <w:t>SYNOPSIS</w:t>
      </w:r>
    </w:p>
    <w:p w:rsidR="00C74A40" w:rsidP="002064D7" w:rsidRDefault="00C74A40" w14:paraId="3C64C743" w14:textId="77777777"/>
    <w:p w:rsidR="00272375" w:rsidRDefault="00986C6E" w14:paraId="013D2EE2" w14:textId="6699EA95">
      <w:r>
        <w:t>This report</w:t>
      </w:r>
      <w:r w:rsidR="006F4F7F">
        <w:t xml:space="preserve"> </w:t>
      </w:r>
      <w:r>
        <w:t>document</w:t>
      </w:r>
      <w:r w:rsidR="00DE21AB">
        <w:t>s</w:t>
      </w:r>
      <w:r>
        <w:t xml:space="preserve"> the activities of </w:t>
      </w:r>
      <w:r w:rsidR="00806E4F">
        <w:rPr>
          <w:color w:val="FF0000"/>
        </w:rPr>
        <w:t>(NAME)</w:t>
      </w:r>
      <w:r w:rsidRPr="00806E4F">
        <w:rPr>
          <w:color w:val="FF0000"/>
        </w:rPr>
        <w:t xml:space="preserve"> </w:t>
      </w:r>
      <w:r>
        <w:t xml:space="preserve">with the crash reconstruction </w:t>
      </w:r>
      <w:r w:rsidR="0033462F">
        <w:t xml:space="preserve">on </w:t>
      </w:r>
      <w:r w:rsidR="00806E4F">
        <w:rPr>
          <w:color w:val="FF0000"/>
        </w:rPr>
        <w:t>(LOCATION)</w:t>
      </w:r>
      <w:r w:rsidR="0033462F">
        <w:t xml:space="preserve"> in </w:t>
      </w:r>
      <w:r w:rsidR="00806E4F">
        <w:rPr>
          <w:color w:val="FF0000"/>
        </w:rPr>
        <w:t>(COUNTY NAME)</w:t>
      </w:r>
      <w:r w:rsidR="0033462F">
        <w:t xml:space="preserve"> County, </w:t>
      </w:r>
      <w:r w:rsidR="00210052">
        <w:t>Nebraska, on</w:t>
      </w:r>
      <w:r w:rsidR="00C71C6B">
        <w:t xml:space="preserve"> </w:t>
      </w:r>
      <w:r w:rsidR="00806E4F">
        <w:rPr>
          <w:color w:val="FF0000"/>
        </w:rPr>
        <w:t>(DATE)</w:t>
      </w:r>
      <w:r w:rsidR="0033462F">
        <w:t xml:space="preserve">. </w:t>
      </w:r>
      <w:r w:rsidR="00D67F78">
        <w:t xml:space="preserve">Whereas, </w:t>
      </w:r>
      <w:r w:rsidR="00806E4F">
        <w:rPr>
          <w:color w:val="FF0000"/>
        </w:rPr>
        <w:t>(SUSPECT)</w:t>
      </w:r>
      <w:r w:rsidR="008D5FE5">
        <w:t xml:space="preserve"> </w:t>
      </w:r>
      <w:r w:rsidR="00DE21AB">
        <w:t xml:space="preserve">was driving a </w:t>
      </w:r>
      <w:r w:rsidR="00806E4F">
        <w:rPr>
          <w:color w:val="FF0000"/>
        </w:rPr>
        <w:t>(SUSPECT VEHICLE)</w:t>
      </w:r>
      <w:r w:rsidR="008D5FE5">
        <w:t xml:space="preserve"> </w:t>
      </w:r>
      <w:r w:rsidR="00806E4F">
        <w:rPr>
          <w:color w:val="FF0000"/>
        </w:rPr>
        <w:t>(DIRECTION) (LOCATION)</w:t>
      </w:r>
      <w:r w:rsidR="008D5FE5">
        <w:t xml:space="preserve">, </w:t>
      </w:r>
      <w:r w:rsidRPr="00806E4F" w:rsidR="00806E4F">
        <w:rPr>
          <w:color w:val="FF0000"/>
        </w:rPr>
        <w:t>(ACTION)</w:t>
      </w:r>
      <w:r w:rsidR="008D5FE5">
        <w:t xml:space="preserve">, and struck an </w:t>
      </w:r>
      <w:r w:rsidRPr="00806E4F" w:rsidR="00806E4F">
        <w:rPr>
          <w:color w:val="FF0000"/>
        </w:rPr>
        <w:t>(DIRECTION)</w:t>
      </w:r>
      <w:r w:rsidR="008D5FE5">
        <w:t xml:space="preserve"> </w:t>
      </w:r>
      <w:r w:rsidR="00806E4F">
        <w:rPr>
          <w:color w:val="FF0000"/>
        </w:rPr>
        <w:t>(VICTIM VEHICLE)</w:t>
      </w:r>
      <w:r w:rsidR="00D67F78">
        <w:t xml:space="preserve"> </w:t>
      </w:r>
      <w:r w:rsidR="008D5FE5">
        <w:t xml:space="preserve">driven by </w:t>
      </w:r>
      <w:r w:rsidRPr="00806E4F" w:rsidR="00806E4F">
        <w:rPr>
          <w:color w:val="FF0000"/>
        </w:rPr>
        <w:t>(VICTIM)</w:t>
      </w:r>
      <w:r w:rsidR="0033462F">
        <w:t xml:space="preserve">. </w:t>
      </w:r>
      <w:r w:rsidR="00D67F78">
        <w:t xml:space="preserve">The </w:t>
      </w:r>
      <w:r w:rsidR="00806E4F">
        <w:rPr>
          <w:color w:val="FF0000"/>
        </w:rPr>
        <w:t>(VEHICLES)</w:t>
      </w:r>
      <w:r w:rsidR="00BA1288">
        <w:t xml:space="preserve"> continued </w:t>
      </w:r>
      <w:r w:rsidR="00806E4F">
        <w:rPr>
          <w:color w:val="FF0000"/>
        </w:rPr>
        <w:t>(DIRECTION)</w:t>
      </w:r>
      <w:r w:rsidR="00BA1288">
        <w:t xml:space="preserve"> as it came to final rest</w:t>
      </w:r>
      <w:r w:rsidR="008D5FE5">
        <w:t>.</w:t>
      </w:r>
      <w:r w:rsidR="00BA1288">
        <w:t xml:space="preserve"> </w:t>
      </w:r>
      <w:r w:rsidR="008D5FE5">
        <w:t xml:space="preserve">The resulting actions of </w:t>
      </w:r>
      <w:r w:rsidR="00806E4F">
        <w:rPr>
          <w:color w:val="FF0000"/>
        </w:rPr>
        <w:t>(SUSPECT)</w:t>
      </w:r>
      <w:r w:rsidRPr="00806E4F" w:rsidR="008D5FE5">
        <w:rPr>
          <w:color w:val="FF0000"/>
        </w:rPr>
        <w:t xml:space="preserve"> </w:t>
      </w:r>
      <w:r w:rsidR="008D5FE5">
        <w:t xml:space="preserve">caused </w:t>
      </w:r>
      <w:r w:rsidR="00806E4F">
        <w:t xml:space="preserve">the </w:t>
      </w:r>
      <w:r w:rsidR="008D5FE5">
        <w:t>death</w:t>
      </w:r>
      <w:r w:rsidR="00806E4F">
        <w:t xml:space="preserve"> of </w:t>
      </w:r>
      <w:r w:rsidR="00806E4F">
        <w:rPr>
          <w:color w:val="FF0000"/>
        </w:rPr>
        <w:t>(WHO DIED)</w:t>
      </w:r>
      <w:r w:rsidR="00BA1288">
        <w:t xml:space="preserve"> on </w:t>
      </w:r>
      <w:r w:rsidR="00806E4F">
        <w:rPr>
          <w:color w:val="FF0000"/>
        </w:rPr>
        <w:t>(DATE)</w:t>
      </w:r>
      <w:r w:rsidR="008D5FE5">
        <w:t xml:space="preserve">.  </w:t>
      </w:r>
    </w:p>
    <w:p w:rsidR="00272375" w:rsidRDefault="00272375" w14:paraId="233C49E7" w14:textId="77777777"/>
    <w:p w:rsidR="00272375" w:rsidRDefault="00272375" w14:paraId="5AEBE66E" w14:textId="77777777"/>
    <w:p w:rsidR="00272375" w:rsidRDefault="00272375" w14:paraId="26F3E231" w14:textId="77777777"/>
    <w:p w:rsidR="00272375" w:rsidRDefault="00272375" w14:paraId="753933E2" w14:textId="77777777"/>
    <w:p w:rsidR="00272375" w:rsidRDefault="00272375" w14:paraId="2E886D3F" w14:textId="77777777"/>
    <w:p w:rsidR="00272375" w:rsidRDefault="00272375" w14:paraId="42D3E560" w14:textId="77777777"/>
    <w:p w:rsidR="00272375" w:rsidRDefault="00272375" w14:paraId="56136565" w14:textId="77777777"/>
    <w:p w:rsidR="00272375" w:rsidRDefault="00272375" w14:paraId="4125C582" w14:textId="77777777"/>
    <w:p w:rsidR="00272375" w:rsidRDefault="00272375" w14:paraId="6116E2B1" w14:textId="77777777"/>
    <w:p w:rsidR="00272375" w:rsidRDefault="00272375" w14:paraId="460391AB" w14:textId="77777777"/>
    <w:p w:rsidR="00272375" w:rsidRDefault="00272375" w14:paraId="11F82025" w14:textId="77777777"/>
    <w:p w:rsidR="00272375" w:rsidRDefault="00272375" w14:paraId="76F5E8CE" w14:textId="77777777"/>
    <w:p w:rsidR="00272375" w:rsidRDefault="00272375" w14:paraId="52F11DF9" w14:textId="77777777"/>
    <w:p w:rsidR="00272375" w:rsidRDefault="00272375" w14:paraId="0717AC1B" w14:textId="77777777"/>
    <w:p w:rsidR="00272375" w:rsidRDefault="00272375" w14:paraId="323248B3" w14:textId="77777777"/>
    <w:p w:rsidR="00272375" w:rsidRDefault="00272375" w14:paraId="4E1BBA0B" w14:textId="77777777"/>
    <w:p w:rsidR="00272375" w:rsidRDefault="00272375" w14:paraId="18BD089F" w14:textId="77777777"/>
    <w:p w:rsidR="00272375" w:rsidRDefault="00272375" w14:paraId="27008053" w14:textId="77777777"/>
    <w:p w:rsidR="00272375" w:rsidRDefault="00272375" w14:paraId="5947AB58" w14:textId="77777777"/>
    <w:p w:rsidR="00272375" w:rsidRDefault="00272375" w14:paraId="2D853BD7" w14:textId="77777777"/>
    <w:p w:rsidR="00272375" w:rsidRDefault="00272375" w14:paraId="6B557E05" w14:textId="77777777"/>
    <w:p w:rsidR="00272375" w:rsidRDefault="00272375" w14:paraId="49D07AA1" w14:textId="77777777"/>
    <w:p w:rsidR="00272375" w:rsidRDefault="00272375" w14:paraId="5DFD5338" w14:textId="77777777"/>
    <w:p w:rsidR="00272375" w:rsidRDefault="00272375" w14:paraId="5A6E784A" w14:textId="77777777"/>
    <w:p w:rsidR="00272375" w:rsidRDefault="00272375" w14:paraId="5B098CC4" w14:textId="77777777"/>
    <w:p w:rsidR="00272375" w:rsidRDefault="00272375" w14:paraId="186A2BE6" w14:textId="77777777"/>
    <w:p w:rsidR="00272375" w:rsidRDefault="00272375" w14:paraId="3C22D139" w14:textId="77777777"/>
    <w:p w:rsidR="008D5FE5" w:rsidRDefault="008D5FE5" w14:paraId="1EC15A2A" w14:textId="77777777"/>
    <w:p w:rsidR="008D5FE5" w:rsidRDefault="008D5FE5" w14:paraId="7AACCAA8" w14:textId="77777777"/>
    <w:p w:rsidR="008D5FE5" w:rsidRDefault="008D5FE5" w14:paraId="51E78139" w14:textId="77777777"/>
    <w:p w:rsidR="008D5FE5" w:rsidRDefault="008D5FE5" w14:paraId="39553AA7" w14:textId="77777777"/>
    <w:p w:rsidR="008D5FE5" w:rsidRDefault="008D5FE5" w14:paraId="15B7F56F" w14:textId="77777777"/>
    <w:p w:rsidR="008D5FE5" w:rsidRDefault="008D5FE5" w14:paraId="4D4F51DB" w14:textId="77777777"/>
    <w:p w:rsidR="006F346A" w:rsidRDefault="006F346A" w14:paraId="770410AD" w14:textId="77777777"/>
    <w:p w:rsidR="0001464C" w:rsidRDefault="0001464C" w14:paraId="7200C00B" w14:textId="77777777"/>
    <w:p w:rsidR="0001464C" w:rsidRDefault="0001464C" w14:paraId="21D4684C" w14:textId="77777777"/>
    <w:p w:rsidR="00202E5C" w:rsidRDefault="00202E5C" w14:paraId="6CB200A7" w14:textId="77777777"/>
    <w:p w:rsidR="00C71C6B" w:rsidRDefault="00C71C6B" w14:paraId="03CFE6BB" w14:textId="77777777"/>
    <w:p w:rsidR="00C71C6B" w:rsidRDefault="00C71C6B" w14:paraId="59D34250" w14:textId="77777777"/>
    <w:p w:rsidR="00891C12" w:rsidRDefault="00891C12" w14:paraId="18A3E19D" w14:textId="77777777"/>
    <w:p w:rsidR="00806E4F" w:rsidP="00C239EF" w:rsidRDefault="00806E4F" w14:paraId="76B50997" w14:textId="77777777">
      <w:pPr>
        <w:jc w:val="center"/>
        <w:rPr>
          <w:b/>
          <w:sz w:val="32"/>
          <w:szCs w:val="32"/>
          <w:u w:val="single"/>
        </w:rPr>
      </w:pPr>
    </w:p>
    <w:p w:rsidRPr="004C7886" w:rsidR="00806E4F" w:rsidP="00C239EF" w:rsidRDefault="004C7886" w14:paraId="523319F4" w14:textId="5F634ED8">
      <w:pPr>
        <w:jc w:val="center"/>
        <w:rPr>
          <w:b/>
          <w:color w:val="FF0000"/>
          <w:sz w:val="32"/>
          <w:szCs w:val="32"/>
        </w:rPr>
      </w:pPr>
      <w:r w:rsidRPr="004C7886">
        <w:rPr>
          <w:b/>
          <w:color w:val="FF0000"/>
          <w:sz w:val="32"/>
          <w:szCs w:val="32"/>
        </w:rPr>
        <w:t>(FILLED OUT BY THE CASE OFFICER)</w:t>
      </w:r>
    </w:p>
    <w:p w:rsidRPr="003C6DBC" w:rsidR="00C239EF" w:rsidP="00C239EF" w:rsidRDefault="00C239EF" w14:paraId="621302C0" w14:textId="22528132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REPORTS &amp; SUPPORTIVE MATERIALS LIST</w:t>
      </w:r>
    </w:p>
    <w:p w:rsidR="00C239EF" w:rsidP="00C239EF" w:rsidRDefault="00C239EF" w14:paraId="0E5D5ADE" w14:textId="77777777">
      <w:pPr>
        <w:tabs>
          <w:tab w:val="left" w:pos="2055"/>
        </w:tabs>
        <w:ind w:left="360"/>
      </w:pPr>
    </w:p>
    <w:p w:rsidRPr="00F81DF9" w:rsidR="00C239EF" w:rsidP="00C239EF" w:rsidRDefault="003F46A0" w14:paraId="2E73A555" w14:textId="77777777">
      <w:pPr>
        <w:tabs>
          <w:tab w:val="left" w:pos="2055"/>
        </w:tabs>
        <w:ind w:left="360"/>
        <w:rPr>
          <w:b/>
        </w:rPr>
      </w:pPr>
      <w:r w:rsidRPr="00F81DF9">
        <w:rPr>
          <w:b/>
        </w:rPr>
        <w:t>NEBRASKA STATE PATROL</w:t>
      </w:r>
    </w:p>
    <w:p w:rsidR="003F46A0" w:rsidP="003F46A0" w:rsidRDefault="003F46A0" w14:paraId="259A6793" w14:textId="77777777">
      <w:pPr>
        <w:numPr>
          <w:ilvl w:val="0"/>
          <w:numId w:val="25"/>
        </w:numPr>
        <w:tabs>
          <w:tab w:val="left" w:pos="2055"/>
        </w:tabs>
      </w:pPr>
      <w:r>
        <w:t>Synopsis</w:t>
      </w:r>
    </w:p>
    <w:p w:rsidR="003F46A0" w:rsidP="003F46A0" w:rsidRDefault="003F46A0" w14:paraId="2F8446FF" w14:textId="77777777">
      <w:pPr>
        <w:numPr>
          <w:ilvl w:val="0"/>
          <w:numId w:val="25"/>
        </w:numPr>
        <w:tabs>
          <w:tab w:val="left" w:pos="2055"/>
        </w:tabs>
      </w:pPr>
      <w:r>
        <w:t>Reports &amp; Supportive Materials List</w:t>
      </w:r>
    </w:p>
    <w:p w:rsidR="003F46A0" w:rsidP="003F46A0" w:rsidRDefault="003F46A0" w14:paraId="00A48141" w14:textId="77777777">
      <w:pPr>
        <w:numPr>
          <w:ilvl w:val="0"/>
          <w:numId w:val="25"/>
        </w:numPr>
        <w:tabs>
          <w:tab w:val="left" w:pos="2055"/>
        </w:tabs>
      </w:pPr>
      <w:r>
        <w:t>Vehicle Information</w:t>
      </w:r>
    </w:p>
    <w:p w:rsidR="003F46A0" w:rsidP="003F46A0" w:rsidRDefault="003F46A0" w14:paraId="41FF3B35" w14:textId="77777777">
      <w:pPr>
        <w:numPr>
          <w:ilvl w:val="0"/>
          <w:numId w:val="25"/>
        </w:numPr>
        <w:tabs>
          <w:tab w:val="left" w:pos="2055"/>
        </w:tabs>
      </w:pPr>
      <w:r>
        <w:t>Subject Information</w:t>
      </w:r>
    </w:p>
    <w:p w:rsidR="003F46A0" w:rsidP="003F46A0" w:rsidRDefault="003F46A0" w14:paraId="778F3A9E" w14:textId="77777777">
      <w:pPr>
        <w:numPr>
          <w:ilvl w:val="0"/>
          <w:numId w:val="25"/>
        </w:numPr>
        <w:tabs>
          <w:tab w:val="left" w:pos="2055"/>
        </w:tabs>
      </w:pPr>
      <w:r>
        <w:t>Witness Information</w:t>
      </w:r>
    </w:p>
    <w:p w:rsidR="00D67F78" w:rsidP="00470618" w:rsidRDefault="00D67F78" w14:paraId="4CC8A6F3" w14:textId="77777777">
      <w:pPr>
        <w:numPr>
          <w:ilvl w:val="0"/>
          <w:numId w:val="25"/>
        </w:numPr>
        <w:tabs>
          <w:tab w:val="left" w:pos="2055"/>
        </w:tabs>
      </w:pPr>
      <w:r>
        <w:t>Scale Diagram</w:t>
      </w:r>
    </w:p>
    <w:p w:rsidR="003F46A0" w:rsidP="001302BA" w:rsidRDefault="003F46A0" w14:paraId="48B99351" w14:textId="77777777">
      <w:pPr>
        <w:numPr>
          <w:ilvl w:val="0"/>
          <w:numId w:val="25"/>
        </w:numPr>
        <w:tabs>
          <w:tab w:val="left" w:pos="2055"/>
        </w:tabs>
      </w:pPr>
      <w:r>
        <w:t>Reconstruction Analysis</w:t>
      </w:r>
    </w:p>
    <w:p w:rsidR="003F46A0" w:rsidP="003F46A0" w:rsidRDefault="003F46A0" w14:paraId="12555881" w14:textId="77777777">
      <w:pPr>
        <w:numPr>
          <w:ilvl w:val="0"/>
          <w:numId w:val="25"/>
        </w:numPr>
        <w:tabs>
          <w:tab w:val="left" w:pos="2055"/>
        </w:tabs>
      </w:pPr>
      <w:r>
        <w:t>Other Officer – Actions Of Reports</w:t>
      </w:r>
    </w:p>
    <w:p w:rsidR="003F46A0" w:rsidP="003F46A0" w:rsidRDefault="003F46A0" w14:paraId="6F310AAD" w14:textId="6CA85BBF">
      <w:pPr>
        <w:numPr>
          <w:ilvl w:val="4"/>
          <w:numId w:val="25"/>
        </w:numPr>
        <w:tabs>
          <w:tab w:val="left" w:pos="2055"/>
        </w:tabs>
      </w:pPr>
      <w:r>
        <w:t xml:space="preserve">Actions of </w:t>
      </w:r>
    </w:p>
    <w:p w:rsidR="007148C9" w:rsidP="00575B0E" w:rsidRDefault="00D67F78" w14:paraId="4773896E" w14:textId="11D48DD9">
      <w:pPr>
        <w:numPr>
          <w:ilvl w:val="4"/>
          <w:numId w:val="25"/>
        </w:numPr>
        <w:tabs>
          <w:tab w:val="left" w:pos="2055"/>
        </w:tabs>
      </w:pPr>
      <w:r>
        <w:t xml:space="preserve">Actions of </w:t>
      </w:r>
    </w:p>
    <w:p w:rsidR="007148C9" w:rsidP="007148C9" w:rsidRDefault="007148C9" w14:paraId="366C2118" w14:textId="77777777">
      <w:pPr>
        <w:numPr>
          <w:ilvl w:val="0"/>
          <w:numId w:val="25"/>
        </w:numPr>
        <w:tabs>
          <w:tab w:val="left" w:pos="2055"/>
        </w:tabs>
      </w:pPr>
      <w:r>
        <w:t>Post-Crash Report</w:t>
      </w:r>
      <w:r w:rsidR="00D67F78">
        <w:t xml:space="preserve"> </w:t>
      </w:r>
    </w:p>
    <w:p w:rsidR="003F46A0" w:rsidP="00C239EF" w:rsidRDefault="003F46A0" w14:paraId="0F8CAFA6" w14:textId="77777777">
      <w:pPr>
        <w:tabs>
          <w:tab w:val="left" w:pos="2055"/>
        </w:tabs>
        <w:ind w:left="360"/>
      </w:pPr>
    </w:p>
    <w:p w:rsidRPr="00F81DF9" w:rsidR="003F46A0" w:rsidP="00C239EF" w:rsidRDefault="003F46A0" w14:paraId="233B3AB7" w14:textId="77777777">
      <w:pPr>
        <w:tabs>
          <w:tab w:val="left" w:pos="2055"/>
        </w:tabs>
        <w:ind w:left="360"/>
        <w:rPr>
          <w:b/>
        </w:rPr>
      </w:pPr>
      <w:r w:rsidRPr="00F81DF9">
        <w:rPr>
          <w:b/>
        </w:rPr>
        <w:t>SHERIFF’S DEPARTMENT REPORTS</w:t>
      </w:r>
    </w:p>
    <w:p w:rsidR="003F46A0" w:rsidP="003F46A0" w:rsidRDefault="00D67F78" w14:paraId="324835EE" w14:textId="77777777">
      <w:pPr>
        <w:numPr>
          <w:ilvl w:val="0"/>
          <w:numId w:val="26"/>
        </w:numPr>
        <w:tabs>
          <w:tab w:val="left" w:pos="2055"/>
        </w:tabs>
      </w:pPr>
      <w:r>
        <w:t>DR40</w:t>
      </w:r>
    </w:p>
    <w:p w:rsidR="00D67F78" w:rsidP="003F46A0" w:rsidRDefault="00D67F78" w14:paraId="1749AED3" w14:textId="77777777">
      <w:pPr>
        <w:numPr>
          <w:ilvl w:val="0"/>
          <w:numId w:val="26"/>
        </w:numPr>
        <w:tabs>
          <w:tab w:val="left" w:pos="2055"/>
        </w:tabs>
      </w:pPr>
      <w:r>
        <w:t>Witness Statements (2)</w:t>
      </w:r>
    </w:p>
    <w:p w:rsidR="00D67F78" w:rsidP="003F46A0" w:rsidRDefault="00D67F78" w14:paraId="00C49372" w14:textId="77777777">
      <w:pPr>
        <w:numPr>
          <w:ilvl w:val="0"/>
          <w:numId w:val="26"/>
        </w:numPr>
        <w:tabs>
          <w:tab w:val="left" w:pos="2055"/>
        </w:tabs>
      </w:pPr>
      <w:r>
        <w:t>Photographs</w:t>
      </w:r>
    </w:p>
    <w:p w:rsidR="00D67F78" w:rsidP="00D67F78" w:rsidRDefault="00D67F78" w14:paraId="10593823" w14:textId="77777777">
      <w:pPr>
        <w:tabs>
          <w:tab w:val="left" w:pos="2055"/>
        </w:tabs>
        <w:ind w:left="1080"/>
      </w:pPr>
    </w:p>
    <w:p w:rsidRPr="00F81DF9" w:rsidR="00C239EF" w:rsidP="00C239EF" w:rsidRDefault="003F46A0" w14:paraId="49CB4146" w14:textId="77777777">
      <w:pPr>
        <w:tabs>
          <w:tab w:val="left" w:pos="2055"/>
        </w:tabs>
        <w:ind w:left="360"/>
        <w:rPr>
          <w:b/>
        </w:rPr>
      </w:pPr>
      <w:r w:rsidRPr="00F81DF9">
        <w:rPr>
          <w:b/>
        </w:rPr>
        <w:t>OTHER</w:t>
      </w:r>
    </w:p>
    <w:p w:rsidR="003F46A0" w:rsidP="00BD36EF" w:rsidRDefault="003F46A0" w14:paraId="1594065E" w14:textId="77777777">
      <w:pPr>
        <w:numPr>
          <w:ilvl w:val="0"/>
          <w:numId w:val="27"/>
        </w:numPr>
        <w:tabs>
          <w:tab w:val="left" w:pos="2055"/>
        </w:tabs>
      </w:pPr>
      <w:r>
        <w:t>Photographs</w:t>
      </w:r>
      <w:r w:rsidR="00F81DF9">
        <w:t xml:space="preserve"> (in electronic format on CD-ROM/DVD-ROM)</w:t>
      </w:r>
    </w:p>
    <w:p w:rsidR="003F46A0" w:rsidP="00F81DF9" w:rsidRDefault="00F81DF9" w14:paraId="6AC4FD8B" w14:textId="77777777">
      <w:pPr>
        <w:numPr>
          <w:ilvl w:val="0"/>
          <w:numId w:val="27"/>
        </w:numPr>
        <w:tabs>
          <w:tab w:val="left" w:pos="2055"/>
        </w:tabs>
      </w:pPr>
      <w:r>
        <w:t>CD-ROM/DVD-ROM  (Contains all case materials in Electronic Format)</w:t>
      </w:r>
    </w:p>
    <w:p w:rsidR="00D67F78" w:rsidP="00806E4F" w:rsidRDefault="00D67F78" w14:paraId="223F9C95" w14:textId="77777777">
      <w:pPr>
        <w:tabs>
          <w:tab w:val="left" w:pos="2055"/>
        </w:tabs>
        <w:ind w:left="1080"/>
      </w:pPr>
    </w:p>
    <w:p w:rsidR="00F81DF9" w:rsidP="00F81DF9" w:rsidRDefault="00F81DF9" w14:paraId="7D66C6EF" w14:textId="77777777">
      <w:pPr>
        <w:tabs>
          <w:tab w:val="left" w:pos="2055"/>
        </w:tabs>
        <w:ind w:left="1080"/>
      </w:pPr>
    </w:p>
    <w:p w:rsidR="00933D78" w:rsidRDefault="00933D78" w14:paraId="6AEAB19D" w14:textId="77777777">
      <w:r>
        <w:br w:type="page"/>
      </w:r>
    </w:p>
    <w:p w:rsidR="00B335EB" w:rsidP="00B335EB" w:rsidRDefault="00B335EB" w14:paraId="48ACB85D" w14:textId="4DB8E827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VEHICLE INFORMATION</w:t>
      </w:r>
    </w:p>
    <w:p w:rsidRPr="004C7886" w:rsidR="004C7886" w:rsidP="00B335EB" w:rsidRDefault="004C7886" w14:paraId="49AEF30A" w14:textId="01DFD1B9">
      <w:pPr>
        <w:jc w:val="center"/>
        <w:rPr>
          <w:b/>
          <w:color w:val="FF0000"/>
          <w:sz w:val="32"/>
          <w:szCs w:val="32"/>
        </w:rPr>
      </w:pPr>
      <w:bookmarkStart w:name="_Hlk79906391" w:id="1"/>
      <w:r w:rsidRPr="004C7886">
        <w:rPr>
          <w:b/>
          <w:color w:val="FF0000"/>
          <w:sz w:val="32"/>
          <w:szCs w:val="32"/>
        </w:rPr>
        <w:t>(TAKEN FROM CAD)</w:t>
      </w:r>
    </w:p>
    <w:bookmarkEnd w:id="1"/>
    <w:p w:rsidR="00B335EB" w:rsidP="00B335EB" w:rsidRDefault="00B335EB" w14:paraId="2529AA05" w14:textId="77777777"/>
    <w:p w:rsidRPr="00B335EB" w:rsidR="00B335EB" w:rsidP="00DA6E23" w:rsidRDefault="00BD36EF" w14:paraId="4A6C3A50" w14:textId="77777777">
      <w:pPr>
        <w:ind w:left="450"/>
        <w:rPr>
          <w:b/>
          <w:u w:val="single"/>
        </w:rPr>
      </w:pPr>
      <w:r>
        <w:rPr>
          <w:b/>
          <w:u w:val="single"/>
        </w:rPr>
        <w:t>VEHICLE #1</w:t>
      </w:r>
    </w:p>
    <w:p w:rsidR="00252A31" w:rsidP="00DA6E23" w:rsidRDefault="00252A31" w14:paraId="3505E741" w14:textId="77777777">
      <w:pPr>
        <w:ind w:left="450"/>
      </w:pPr>
    </w:p>
    <w:p w:rsidR="00B335EB" w:rsidP="00DA6E23" w:rsidRDefault="00B335EB" w14:paraId="3E857A6F" w14:textId="786AEB3F">
      <w:pPr>
        <w:ind w:left="450"/>
      </w:pPr>
      <w:r>
        <w:t>Year:</w:t>
      </w:r>
      <w:r w:rsidR="00322BEF">
        <w:tab/>
      </w:r>
      <w:r w:rsidR="0006627D">
        <w:tab/>
      </w:r>
    </w:p>
    <w:p w:rsidR="00B335EB" w:rsidP="00DA6E23" w:rsidRDefault="00B335EB" w14:paraId="21B6DBA7" w14:textId="38CFBFAE">
      <w:pPr>
        <w:ind w:left="450"/>
      </w:pPr>
      <w:r>
        <w:t>Make:</w:t>
      </w:r>
      <w:r w:rsidR="00322BEF">
        <w:tab/>
      </w:r>
      <w:r w:rsidR="00322BEF">
        <w:tab/>
      </w:r>
    </w:p>
    <w:p w:rsidR="00B335EB" w:rsidP="00DA6E23" w:rsidRDefault="00B335EB" w14:paraId="7F155BA6" w14:textId="14F9505A">
      <w:pPr>
        <w:ind w:left="450"/>
      </w:pPr>
      <w:r>
        <w:t>Model:</w:t>
      </w:r>
      <w:r>
        <w:tab/>
      </w:r>
      <w:r w:rsidR="00322BEF">
        <w:tab/>
      </w:r>
      <w:r w:rsidR="00C0529F">
        <w:t xml:space="preserve"> </w:t>
      </w:r>
    </w:p>
    <w:p w:rsidR="00B335EB" w:rsidP="00DA6E23" w:rsidRDefault="00C0529F" w14:paraId="7169E22B" w14:textId="3B8C53E1">
      <w:pPr>
        <w:ind w:left="450"/>
      </w:pPr>
      <w:r>
        <w:t>Plate (State)</w:t>
      </w:r>
      <w:r>
        <w:tab/>
      </w:r>
    </w:p>
    <w:p w:rsidRPr="00E14C3A" w:rsidR="00604E86" w:rsidP="00DA6E23" w:rsidRDefault="005979EA" w14:paraId="061676FF" w14:textId="117AA7A6">
      <w:pPr>
        <w:ind w:left="450"/>
      </w:pPr>
      <w:r>
        <w:t>VIN:</w:t>
      </w:r>
      <w:r>
        <w:tab/>
      </w:r>
      <w:r>
        <w:tab/>
      </w:r>
    </w:p>
    <w:p w:rsidR="00073164" w:rsidP="00DA6E23" w:rsidRDefault="00073164" w14:paraId="26DFD35B" w14:textId="297E34AB">
      <w:pPr>
        <w:ind w:left="450"/>
      </w:pPr>
      <w:r>
        <w:t>Color:</w:t>
      </w:r>
      <w:r>
        <w:tab/>
      </w:r>
      <w:r>
        <w:tab/>
      </w:r>
    </w:p>
    <w:p w:rsidR="00210052" w:rsidP="00DA6E23" w:rsidRDefault="00210052" w14:paraId="73BBFECE" w14:textId="69B741C9">
      <w:pPr>
        <w:ind w:left="450"/>
      </w:pPr>
      <w:r>
        <w:t>Owner:</w:t>
      </w:r>
      <w:r>
        <w:tab/>
      </w:r>
      <w:r>
        <w:tab/>
      </w:r>
    </w:p>
    <w:p w:rsidR="00ED4F4D" w:rsidP="00DA6E23" w:rsidRDefault="00ED4F4D" w14:paraId="0E2B203F" w14:textId="77777777">
      <w:pPr>
        <w:ind w:left="450"/>
      </w:pPr>
    </w:p>
    <w:p w:rsidRPr="00B335EB" w:rsidR="00AC34B0" w:rsidP="00AC34B0" w:rsidRDefault="00AC34B0" w14:paraId="2780CAA9" w14:textId="77777777">
      <w:pPr>
        <w:ind w:left="450"/>
        <w:rPr>
          <w:b/>
          <w:u w:val="single"/>
        </w:rPr>
      </w:pPr>
      <w:r>
        <w:rPr>
          <w:b/>
          <w:u w:val="single"/>
        </w:rPr>
        <w:t>VEHICLE #2</w:t>
      </w:r>
    </w:p>
    <w:p w:rsidR="00AC34B0" w:rsidP="00AC34B0" w:rsidRDefault="00AC34B0" w14:paraId="12EB6A99" w14:textId="77777777">
      <w:pPr>
        <w:ind w:left="450"/>
      </w:pPr>
    </w:p>
    <w:p w:rsidR="00AC34B0" w:rsidP="00AC34B0" w:rsidRDefault="00AC34B0" w14:paraId="6C6521B5" w14:textId="3663A8AB">
      <w:pPr>
        <w:ind w:left="450"/>
      </w:pPr>
      <w:r>
        <w:t>Year:</w:t>
      </w:r>
      <w:r>
        <w:tab/>
      </w:r>
      <w:r>
        <w:tab/>
      </w:r>
    </w:p>
    <w:p w:rsidR="00AC34B0" w:rsidP="00460C42" w:rsidRDefault="00AC34B0" w14:paraId="7ECB0A72" w14:textId="284A6A22">
      <w:pPr>
        <w:ind w:left="450"/>
      </w:pPr>
      <w:r>
        <w:t>Make:</w:t>
      </w:r>
      <w:r>
        <w:tab/>
      </w:r>
      <w:r>
        <w:tab/>
      </w:r>
    </w:p>
    <w:p w:rsidR="00AC34B0" w:rsidP="00AC34B0" w:rsidRDefault="00AC34B0" w14:paraId="4E5CB49E" w14:textId="49D6752A">
      <w:pPr>
        <w:ind w:left="450"/>
      </w:pPr>
      <w:r>
        <w:t>Model:</w:t>
      </w:r>
      <w:r>
        <w:tab/>
      </w:r>
      <w:r>
        <w:tab/>
      </w:r>
    </w:p>
    <w:p w:rsidR="00AC34B0" w:rsidP="00AC34B0" w:rsidRDefault="00AC34B0" w14:paraId="5589FF51" w14:textId="4359ABCB">
      <w:pPr>
        <w:ind w:left="450"/>
      </w:pPr>
      <w:r>
        <w:t>Plate (State)</w:t>
      </w:r>
      <w:r>
        <w:tab/>
      </w:r>
    </w:p>
    <w:p w:rsidR="00FE6037" w:rsidP="00AC34B0" w:rsidRDefault="00FE6037" w14:paraId="2A14B22D" w14:textId="622054EC">
      <w:pPr>
        <w:ind w:left="450"/>
      </w:pPr>
      <w:r>
        <w:t>VIN:</w:t>
      </w:r>
      <w:r>
        <w:tab/>
      </w:r>
      <w:r>
        <w:tab/>
      </w:r>
    </w:p>
    <w:p w:rsidR="00FE6037" w:rsidP="00AC34B0" w:rsidRDefault="00FE6037" w14:paraId="77042377" w14:textId="3DF3D180">
      <w:pPr>
        <w:ind w:left="450"/>
      </w:pPr>
      <w:r>
        <w:t>Color:</w:t>
      </w:r>
      <w:r>
        <w:tab/>
      </w:r>
      <w:r>
        <w:tab/>
      </w:r>
    </w:p>
    <w:p w:rsidR="00FE6037" w:rsidP="00AC34B0" w:rsidRDefault="00FE6037" w14:paraId="74D17221" w14:textId="0D66DB32">
      <w:pPr>
        <w:ind w:left="450"/>
      </w:pPr>
      <w:r>
        <w:t>Owner:</w:t>
      </w:r>
      <w:r>
        <w:tab/>
      </w:r>
      <w:r>
        <w:tab/>
      </w:r>
    </w:p>
    <w:p w:rsidR="00B4377E" w:rsidP="00B648A0" w:rsidRDefault="00B4377E" w14:paraId="3A543997" w14:textId="77777777">
      <w:pPr>
        <w:ind w:left="450"/>
      </w:pPr>
    </w:p>
    <w:p w:rsidR="00B648A0" w:rsidP="005B5814" w:rsidRDefault="00B648A0" w14:paraId="4C32311E" w14:textId="77777777">
      <w:pPr>
        <w:tabs>
          <w:tab w:val="left" w:pos="428"/>
        </w:tabs>
        <w:rPr>
          <w:b/>
          <w:sz w:val="32"/>
          <w:szCs w:val="32"/>
          <w:u w:val="single"/>
        </w:rPr>
      </w:pPr>
    </w:p>
    <w:p w:rsidR="005B5814" w:rsidP="00B335EB" w:rsidRDefault="005B5814" w14:paraId="3C932EE1" w14:textId="77777777">
      <w:pPr>
        <w:jc w:val="center"/>
        <w:rPr>
          <w:b/>
          <w:sz w:val="32"/>
          <w:szCs w:val="32"/>
          <w:u w:val="single"/>
        </w:rPr>
      </w:pPr>
    </w:p>
    <w:p w:rsidR="00192364" w:rsidP="00B335EB" w:rsidRDefault="00192364" w14:paraId="757A458D" w14:textId="77777777">
      <w:pPr>
        <w:jc w:val="center"/>
        <w:rPr>
          <w:b/>
          <w:sz w:val="32"/>
          <w:szCs w:val="32"/>
          <w:u w:val="single"/>
        </w:rPr>
      </w:pPr>
    </w:p>
    <w:p w:rsidR="00192364" w:rsidP="00B335EB" w:rsidRDefault="00192364" w14:paraId="6ECB2DED" w14:textId="77777777">
      <w:pPr>
        <w:jc w:val="center"/>
        <w:rPr>
          <w:b/>
          <w:sz w:val="32"/>
          <w:szCs w:val="32"/>
          <w:u w:val="single"/>
        </w:rPr>
      </w:pPr>
    </w:p>
    <w:p w:rsidR="00B335EB" w:rsidP="00B335EB" w:rsidRDefault="00B335EB" w14:paraId="03ADD91C" w14:textId="371696F3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SUBJECT INFORMATION</w:t>
      </w:r>
    </w:p>
    <w:p w:rsidRPr="004C7886" w:rsidR="004C7886" w:rsidP="004C7886" w:rsidRDefault="004C7886" w14:paraId="4F022677" w14:textId="77777777">
      <w:pPr>
        <w:jc w:val="center"/>
        <w:rPr>
          <w:b/>
          <w:color w:val="FF0000"/>
          <w:sz w:val="32"/>
          <w:szCs w:val="32"/>
        </w:rPr>
      </w:pPr>
      <w:r w:rsidRPr="004C7886">
        <w:rPr>
          <w:b/>
          <w:color w:val="FF0000"/>
          <w:sz w:val="32"/>
          <w:szCs w:val="32"/>
        </w:rPr>
        <w:t>(TAKEN FROM CAD)</w:t>
      </w:r>
    </w:p>
    <w:p w:rsidRPr="003C6DBC" w:rsidR="004C7886" w:rsidP="00B335EB" w:rsidRDefault="004C7886" w14:paraId="78A9B96C" w14:textId="77777777">
      <w:pPr>
        <w:jc w:val="center"/>
        <w:rPr>
          <w:b/>
          <w:sz w:val="32"/>
          <w:szCs w:val="32"/>
        </w:rPr>
      </w:pPr>
    </w:p>
    <w:p w:rsidR="00574D62" w:rsidP="00574D62" w:rsidRDefault="00574D62" w14:paraId="3F6EABF6" w14:textId="77777777">
      <w:pPr>
        <w:tabs>
          <w:tab w:val="left" w:pos="438"/>
          <w:tab w:val="left" w:pos="2055"/>
        </w:tabs>
        <w:jc w:val="both"/>
      </w:pPr>
    </w:p>
    <w:p w:rsidR="00574D62" w:rsidP="00574D62" w:rsidRDefault="00574D62" w14:paraId="13C7DD54" w14:textId="208A7D72">
      <w:pPr>
        <w:tabs>
          <w:tab w:val="left" w:pos="438"/>
          <w:tab w:val="left" w:pos="2055"/>
        </w:tabs>
        <w:jc w:val="both"/>
      </w:pPr>
      <w:r>
        <w:t>1.</w:t>
      </w:r>
      <w:r>
        <w:tab/>
      </w:r>
      <w:r>
        <w:t>NAME:</w:t>
      </w:r>
      <w:r>
        <w:tab/>
      </w:r>
      <w:r>
        <w:tab/>
      </w:r>
      <w:r>
        <w:tab/>
      </w:r>
    </w:p>
    <w:p w:rsidR="00A0381C" w:rsidP="00574D62" w:rsidRDefault="00A0381C" w14:paraId="758294A3" w14:textId="7BFB4C90">
      <w:pPr>
        <w:tabs>
          <w:tab w:val="left" w:pos="438"/>
          <w:tab w:val="left" w:pos="2055"/>
        </w:tabs>
        <w:jc w:val="both"/>
      </w:pPr>
      <w:r>
        <w:tab/>
      </w:r>
      <w:r>
        <w:t>DOB:</w:t>
      </w:r>
      <w:r>
        <w:tab/>
      </w:r>
      <w:r>
        <w:tab/>
      </w:r>
      <w:r>
        <w:tab/>
      </w:r>
    </w:p>
    <w:p w:rsidR="00A0381C" w:rsidP="00574D62" w:rsidRDefault="00A0381C" w14:paraId="2D8D291A" w14:textId="72B51B75">
      <w:pPr>
        <w:tabs>
          <w:tab w:val="left" w:pos="438"/>
          <w:tab w:val="left" w:pos="2055"/>
        </w:tabs>
        <w:jc w:val="both"/>
      </w:pPr>
      <w:r>
        <w:tab/>
      </w:r>
      <w:r>
        <w:t>ADDRESS:</w:t>
      </w:r>
      <w:r>
        <w:tab/>
      </w:r>
      <w:r>
        <w:tab/>
      </w:r>
      <w:r>
        <w:tab/>
      </w:r>
    </w:p>
    <w:p w:rsidR="00A0381C" w:rsidP="00574D62" w:rsidRDefault="00A0381C" w14:paraId="1B6E95E7" w14:textId="28EB4E1E">
      <w:pPr>
        <w:tabs>
          <w:tab w:val="left" w:pos="438"/>
          <w:tab w:val="left" w:pos="2055"/>
        </w:tabs>
        <w:jc w:val="both"/>
      </w:pPr>
      <w:r>
        <w:tab/>
      </w:r>
      <w:r>
        <w:t>RACE:</w:t>
      </w:r>
      <w:r>
        <w:tab/>
      </w:r>
      <w:r>
        <w:tab/>
      </w:r>
      <w:r>
        <w:tab/>
      </w:r>
    </w:p>
    <w:p w:rsidR="00A0381C" w:rsidP="00574D62" w:rsidRDefault="00A0381C" w14:paraId="7C796F05" w14:textId="66209D0D">
      <w:pPr>
        <w:tabs>
          <w:tab w:val="left" w:pos="438"/>
          <w:tab w:val="left" w:pos="2055"/>
        </w:tabs>
        <w:jc w:val="both"/>
      </w:pPr>
      <w:r>
        <w:tab/>
      </w:r>
      <w:r>
        <w:t>SEX:</w:t>
      </w:r>
      <w:r>
        <w:tab/>
      </w:r>
      <w:r>
        <w:tab/>
      </w:r>
      <w:r>
        <w:tab/>
      </w:r>
    </w:p>
    <w:p w:rsidR="00A0381C" w:rsidP="00574D62" w:rsidRDefault="00A0381C" w14:paraId="59A5042F" w14:textId="0C35F8DB">
      <w:pPr>
        <w:tabs>
          <w:tab w:val="left" w:pos="438"/>
          <w:tab w:val="left" w:pos="2055"/>
        </w:tabs>
        <w:jc w:val="both"/>
      </w:pPr>
      <w:r>
        <w:tab/>
      </w:r>
      <w:r>
        <w:t>OLN:</w:t>
      </w:r>
      <w:r>
        <w:tab/>
      </w:r>
      <w:r>
        <w:tab/>
      </w:r>
      <w:r>
        <w:tab/>
      </w:r>
    </w:p>
    <w:p w:rsidR="00574D62" w:rsidP="00574D62" w:rsidRDefault="00574D62" w14:paraId="2A9E522C" w14:textId="0D98AA13">
      <w:pPr>
        <w:tabs>
          <w:tab w:val="left" w:pos="438"/>
          <w:tab w:val="left" w:pos="2055"/>
        </w:tabs>
        <w:jc w:val="both"/>
      </w:pPr>
      <w:r>
        <w:tab/>
      </w:r>
      <w:r>
        <w:t>ROLE IN CASE:</w:t>
      </w:r>
      <w:r>
        <w:tab/>
      </w:r>
      <w:r>
        <w:tab/>
      </w:r>
    </w:p>
    <w:p w:rsidR="00574D62" w:rsidP="00574D62" w:rsidRDefault="00574D62" w14:paraId="16C32652" w14:textId="77777777">
      <w:pPr>
        <w:tabs>
          <w:tab w:val="left" w:pos="438"/>
          <w:tab w:val="left" w:pos="2055"/>
        </w:tabs>
        <w:jc w:val="both"/>
      </w:pPr>
    </w:p>
    <w:p w:rsidR="000D7609" w:rsidP="000D7609" w:rsidRDefault="000D7609" w14:paraId="57A1E471" w14:textId="34C15D71">
      <w:pPr>
        <w:tabs>
          <w:tab w:val="left" w:pos="438"/>
          <w:tab w:val="left" w:pos="2055"/>
        </w:tabs>
        <w:jc w:val="both"/>
      </w:pPr>
      <w:r>
        <w:t>2.</w:t>
      </w:r>
      <w:r>
        <w:tab/>
      </w:r>
      <w:r>
        <w:t>NAME:</w:t>
      </w:r>
      <w:r>
        <w:tab/>
      </w:r>
      <w:r>
        <w:tab/>
      </w:r>
      <w:r>
        <w:tab/>
      </w:r>
    </w:p>
    <w:p w:rsidR="000D7609" w:rsidP="000D7609" w:rsidRDefault="000D7609" w14:paraId="78C595EB" w14:textId="792A76EA">
      <w:pPr>
        <w:tabs>
          <w:tab w:val="left" w:pos="438"/>
          <w:tab w:val="left" w:pos="2055"/>
        </w:tabs>
        <w:jc w:val="both"/>
      </w:pPr>
      <w:r>
        <w:tab/>
      </w:r>
      <w:r>
        <w:t>DOB:</w:t>
      </w:r>
      <w:r>
        <w:tab/>
      </w:r>
      <w:r>
        <w:tab/>
      </w:r>
      <w:r>
        <w:tab/>
      </w:r>
    </w:p>
    <w:p w:rsidR="00AB7015" w:rsidP="000D7609" w:rsidRDefault="000D7609" w14:paraId="4F155487" w14:textId="6D20D80E">
      <w:pPr>
        <w:tabs>
          <w:tab w:val="left" w:pos="438"/>
          <w:tab w:val="left" w:pos="2055"/>
        </w:tabs>
        <w:jc w:val="both"/>
      </w:pPr>
      <w:r>
        <w:tab/>
      </w:r>
      <w:r>
        <w:t>ADDRESS:</w:t>
      </w:r>
      <w:r>
        <w:tab/>
      </w:r>
      <w:r>
        <w:tab/>
      </w:r>
      <w:r w:rsidR="00983189">
        <w:tab/>
      </w:r>
    </w:p>
    <w:p w:rsidR="000D7609" w:rsidP="000D7609" w:rsidRDefault="000D7609" w14:paraId="00589823" w14:textId="200D8467">
      <w:pPr>
        <w:tabs>
          <w:tab w:val="left" w:pos="438"/>
          <w:tab w:val="left" w:pos="2055"/>
        </w:tabs>
        <w:jc w:val="both"/>
      </w:pPr>
      <w:r>
        <w:tab/>
      </w:r>
      <w:r>
        <w:t>RACE:</w:t>
      </w:r>
      <w:r>
        <w:tab/>
      </w:r>
      <w:r>
        <w:tab/>
      </w:r>
      <w:r>
        <w:tab/>
      </w:r>
    </w:p>
    <w:p w:rsidR="000D7609" w:rsidP="000D7609" w:rsidRDefault="000D7609" w14:paraId="61D12911" w14:textId="419D2BE0">
      <w:pPr>
        <w:tabs>
          <w:tab w:val="left" w:pos="438"/>
          <w:tab w:val="left" w:pos="2055"/>
        </w:tabs>
        <w:jc w:val="both"/>
      </w:pPr>
      <w:r>
        <w:tab/>
      </w:r>
      <w:r>
        <w:t>SEX:</w:t>
      </w:r>
      <w:r>
        <w:tab/>
      </w:r>
      <w:r>
        <w:tab/>
      </w:r>
      <w:r>
        <w:tab/>
      </w:r>
      <w:r w:rsidR="00891C12">
        <w:t xml:space="preserve"> </w:t>
      </w:r>
    </w:p>
    <w:p w:rsidR="00983189" w:rsidP="000D7609" w:rsidRDefault="00983189" w14:paraId="30214D6A" w14:textId="45A8FCA7">
      <w:pPr>
        <w:tabs>
          <w:tab w:val="left" w:pos="438"/>
          <w:tab w:val="left" w:pos="2055"/>
        </w:tabs>
        <w:jc w:val="both"/>
      </w:pPr>
      <w:r>
        <w:tab/>
      </w:r>
      <w:r>
        <w:t>OLN:</w:t>
      </w:r>
      <w:r>
        <w:tab/>
      </w:r>
      <w:r>
        <w:tab/>
      </w:r>
      <w:r>
        <w:tab/>
      </w:r>
    </w:p>
    <w:p w:rsidR="000D7609" w:rsidP="000D7609" w:rsidRDefault="00695C99" w14:paraId="08A3B460" w14:textId="7EF1690F">
      <w:pPr>
        <w:tabs>
          <w:tab w:val="left" w:pos="438"/>
          <w:tab w:val="left" w:pos="2055"/>
        </w:tabs>
        <w:jc w:val="both"/>
      </w:pPr>
      <w:r>
        <w:tab/>
      </w:r>
      <w:r w:rsidR="000D7609">
        <w:t>ROLE IN CASE:</w:t>
      </w:r>
      <w:r w:rsidR="000D7609">
        <w:tab/>
      </w:r>
      <w:r w:rsidR="000D7609">
        <w:tab/>
      </w:r>
    </w:p>
    <w:p w:rsidRPr="003C6DBC" w:rsidR="00F81DF9" w:rsidP="00C2146A" w:rsidRDefault="00C32143" w14:paraId="58722907" w14:textId="77777777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  <w:u w:val="single"/>
        </w:rPr>
        <w:t>S</w:t>
      </w:r>
      <w:r w:rsidR="00F81DF9">
        <w:rPr>
          <w:b/>
          <w:sz w:val="32"/>
          <w:szCs w:val="32"/>
          <w:u w:val="single"/>
        </w:rPr>
        <w:t>CALE DIAGRAMS</w:t>
      </w:r>
    </w:p>
    <w:p w:rsidR="00F81DF9" w:rsidP="00C239EF" w:rsidRDefault="00F81DF9" w14:paraId="2E9CC670" w14:textId="77777777">
      <w:pPr>
        <w:jc w:val="center"/>
        <w:rPr>
          <w:b/>
        </w:rPr>
      </w:pPr>
    </w:p>
    <w:p w:rsidR="006D727B" w:rsidP="004149AA" w:rsidRDefault="00151E3A" w14:paraId="4F7588CF" w14:textId="12FF1FA0">
      <w:r>
        <w:t>Deputy</w:t>
      </w:r>
      <w:r w:rsidR="00C2146A">
        <w:t xml:space="preserve"> </w:t>
      </w:r>
      <w:r w:rsidR="004C7886">
        <w:rPr>
          <w:color w:val="FF0000"/>
        </w:rPr>
        <w:t>(NAME)</w:t>
      </w:r>
      <w:r w:rsidR="00F81DF9">
        <w:t xml:space="preserve"> completed the scale diagrams as attached to this report:</w:t>
      </w:r>
    </w:p>
    <w:p w:rsidR="00AC591C" w:rsidP="004149AA" w:rsidRDefault="00AC591C" w14:paraId="6B0E4A08" w14:textId="77777777"/>
    <w:p w:rsidR="006D727B" w:rsidP="00C239EF" w:rsidRDefault="006D727B" w14:paraId="5BF34180" w14:textId="77777777">
      <w:pPr>
        <w:jc w:val="center"/>
        <w:rPr>
          <w:b/>
          <w:sz w:val="32"/>
          <w:szCs w:val="32"/>
          <w:u w:val="single"/>
        </w:rPr>
      </w:pPr>
    </w:p>
    <w:p w:rsidR="006D727B" w:rsidP="00C239EF" w:rsidRDefault="006D727B" w14:paraId="1E24B6A6" w14:textId="77777777">
      <w:pPr>
        <w:jc w:val="center"/>
        <w:rPr>
          <w:b/>
          <w:sz w:val="32"/>
          <w:szCs w:val="32"/>
          <w:u w:val="single"/>
        </w:rPr>
      </w:pPr>
    </w:p>
    <w:p w:rsidR="003F46A0" w:rsidP="00DC000C" w:rsidRDefault="00217CF9" w14:paraId="017FCE68" w14:textId="77777777">
      <w:pPr>
        <w:jc w:val="center"/>
      </w:pPr>
      <w:r>
        <w:rPr>
          <w:b/>
          <w:sz w:val="32"/>
          <w:szCs w:val="32"/>
          <w:u w:val="single"/>
        </w:rPr>
        <w:t>RECONSTRUCTION ANALYSIS</w:t>
      </w:r>
    </w:p>
    <w:p w:rsidRPr="00D9093E" w:rsidR="00D9093E" w:rsidP="003F46A0" w:rsidRDefault="00D9093E" w14:paraId="1F1E25EE" w14:textId="77777777">
      <w:pPr>
        <w:rPr>
          <w:sz w:val="16"/>
        </w:rPr>
      </w:pPr>
      <w:r w:rsidRPr="00D9093E">
        <w:rPr>
          <w:sz w:val="16"/>
        </w:rPr>
        <w:t xml:space="preserve"> </w:t>
      </w:r>
    </w:p>
    <w:p w:rsidR="001C3A3C" w:rsidP="003F46A0" w:rsidRDefault="00217CF9" w14:paraId="62A1CD23" w14:textId="5826713D">
      <w:r>
        <w:t xml:space="preserve">On </w:t>
      </w:r>
      <w:r w:rsidRPr="004C7886" w:rsidR="004C7886">
        <w:rPr>
          <w:color w:val="FF0000"/>
        </w:rPr>
        <w:t>(DATE)</w:t>
      </w:r>
      <w:r w:rsidRPr="004C7886" w:rsidR="00CD0E00">
        <w:t>,</w:t>
      </w:r>
      <w:r w:rsidRPr="004C7886" w:rsidR="00CD0E00">
        <w:rPr>
          <w:color w:val="FF0000"/>
        </w:rPr>
        <w:t xml:space="preserve"> </w:t>
      </w:r>
      <w:r>
        <w:t xml:space="preserve">at approximately </w:t>
      </w:r>
      <w:r w:rsidR="004C7886">
        <w:rPr>
          <w:color w:val="FF0000"/>
        </w:rPr>
        <w:t>(TIME)</w:t>
      </w:r>
      <w:r>
        <w:t xml:space="preserve"> hours, </w:t>
      </w:r>
      <w:r w:rsidR="00151E3A">
        <w:t>Deputy</w:t>
      </w:r>
      <w:r>
        <w:t xml:space="preserve"> </w:t>
      </w:r>
      <w:r w:rsidR="004C7886">
        <w:rPr>
          <w:color w:val="FF0000"/>
        </w:rPr>
        <w:t>(NAME)</w:t>
      </w:r>
      <w:r>
        <w:t xml:space="preserve"> was </w:t>
      </w:r>
      <w:r w:rsidR="003B5E27">
        <w:t xml:space="preserve">notified of a </w:t>
      </w:r>
      <w:r w:rsidR="003522C2">
        <w:t>f</w:t>
      </w:r>
      <w:r w:rsidR="003B5E27">
        <w:t>atal</w:t>
      </w:r>
      <w:r w:rsidR="00183AC5">
        <w:t>ity</w:t>
      </w:r>
      <w:r w:rsidR="003B5E27">
        <w:t xml:space="preserve"> crash </w:t>
      </w:r>
      <w:r w:rsidR="003522C2">
        <w:t xml:space="preserve">at </w:t>
      </w:r>
      <w:r w:rsidR="004F12E0">
        <w:t xml:space="preserve">mile marker </w:t>
      </w:r>
      <w:r w:rsidRPr="004C7886" w:rsidR="004C7886">
        <w:rPr>
          <w:color w:val="FF0000"/>
        </w:rPr>
        <w:t>(LOCATION)</w:t>
      </w:r>
      <w:r w:rsidRPr="004C7886" w:rsidR="004F12E0">
        <w:rPr>
          <w:color w:val="FF0000"/>
        </w:rPr>
        <w:t xml:space="preserve"> </w:t>
      </w:r>
      <w:r w:rsidR="004F12E0">
        <w:t xml:space="preserve">on Highway </w:t>
      </w:r>
      <w:r w:rsidR="004C7886">
        <w:rPr>
          <w:color w:val="FF0000"/>
        </w:rPr>
        <w:t>(LOCATION)</w:t>
      </w:r>
      <w:r w:rsidR="00A53736">
        <w:t xml:space="preserve"> in </w:t>
      </w:r>
      <w:r w:rsidR="004C7886">
        <w:rPr>
          <w:color w:val="FF0000"/>
        </w:rPr>
        <w:t>(COUNTY NAME)</w:t>
      </w:r>
      <w:r w:rsidR="00A53736">
        <w:t xml:space="preserve"> County.</w:t>
      </w:r>
      <w:r w:rsidR="004149AA">
        <w:t xml:space="preserve"> </w:t>
      </w:r>
      <w:r w:rsidR="00151E3A">
        <w:t>Deputy</w:t>
      </w:r>
      <w:r w:rsidR="004149AA">
        <w:t xml:space="preserve"> </w:t>
      </w:r>
      <w:r w:rsidRPr="004C7886" w:rsidR="004C7886">
        <w:rPr>
          <w:color w:val="FF0000"/>
        </w:rPr>
        <w:t>(NAME)</w:t>
      </w:r>
      <w:r w:rsidRPr="004C7886" w:rsidR="004149AA">
        <w:rPr>
          <w:color w:val="FF0000"/>
        </w:rPr>
        <w:t xml:space="preserve"> </w:t>
      </w:r>
      <w:r w:rsidR="004F12E0">
        <w:t xml:space="preserve">requested assistance from </w:t>
      </w:r>
      <w:r w:rsidR="00151E3A">
        <w:t>Deputy</w:t>
      </w:r>
      <w:r w:rsidR="004F12E0">
        <w:t xml:space="preserve"> </w:t>
      </w:r>
      <w:r w:rsidR="004C7886">
        <w:rPr>
          <w:color w:val="FF0000"/>
        </w:rPr>
        <w:t>(NAME)</w:t>
      </w:r>
      <w:r w:rsidR="004F12E0">
        <w:t xml:space="preserve">. </w:t>
      </w:r>
      <w:r w:rsidR="00151E3A">
        <w:t>Deputy</w:t>
      </w:r>
      <w:r w:rsidR="00A53736">
        <w:t xml:space="preserve"> </w:t>
      </w:r>
      <w:bookmarkStart w:name="_Hlk79906708" w:id="2"/>
      <w:r w:rsidRPr="004C7886" w:rsidR="004C7886">
        <w:rPr>
          <w:color w:val="FF0000"/>
        </w:rPr>
        <w:t>(NAME)</w:t>
      </w:r>
      <w:r w:rsidRPr="004C7886" w:rsidR="004F12E0">
        <w:rPr>
          <w:color w:val="FF0000"/>
        </w:rPr>
        <w:t xml:space="preserve"> </w:t>
      </w:r>
      <w:bookmarkEnd w:id="2"/>
      <w:r w:rsidR="004F12E0">
        <w:t xml:space="preserve">responded to the scene to perform </w:t>
      </w:r>
      <w:r w:rsidR="00A53736">
        <w:t>his</w:t>
      </w:r>
      <w:r w:rsidR="004F12E0">
        <w:t xml:space="preserve"> role as crash </w:t>
      </w:r>
      <w:proofErr w:type="spellStart"/>
      <w:proofErr w:type="gramStart"/>
      <w:r w:rsidR="00E75BDA">
        <w:t>reconstructionist</w:t>
      </w:r>
      <w:r w:rsidR="004F12E0">
        <w:t>s</w:t>
      </w:r>
      <w:proofErr w:type="spellEnd"/>
      <w:proofErr w:type="gramEnd"/>
      <w:r w:rsidR="004F12E0">
        <w:t xml:space="preserve">.  </w:t>
      </w:r>
      <w:r w:rsidR="004D5F75">
        <w:t xml:space="preserve"> </w:t>
      </w:r>
      <w:r w:rsidR="00332995">
        <w:t xml:space="preserve"> </w:t>
      </w:r>
    </w:p>
    <w:p w:rsidR="003B5E27" w:rsidP="003F46A0" w:rsidRDefault="003B5E27" w14:paraId="7447AD76" w14:textId="77777777"/>
    <w:p w:rsidR="001C3A3C" w:rsidP="001C3A3C" w:rsidRDefault="001C3A3C" w14:paraId="7CD6860B" w14:textId="77777777">
      <w:pPr>
        <w:jc w:val="center"/>
      </w:pPr>
      <w:r>
        <w:rPr>
          <w:b/>
          <w:sz w:val="32"/>
          <w:szCs w:val="32"/>
          <w:u w:val="single"/>
        </w:rPr>
        <w:t>CRASH SCENE INVESTIGATION</w:t>
      </w:r>
    </w:p>
    <w:p w:rsidR="001C3A3C" w:rsidP="003F46A0" w:rsidRDefault="001C3A3C" w14:paraId="4CE14FB4" w14:textId="77777777">
      <w:pPr>
        <w:rPr>
          <w:u w:val="single"/>
        </w:rPr>
      </w:pPr>
    </w:p>
    <w:p w:rsidR="004D5F75" w:rsidP="003F46A0" w:rsidRDefault="00151E3A" w14:paraId="7ABB8208" w14:textId="3EAD18A9">
      <w:r>
        <w:t>Deputy</w:t>
      </w:r>
      <w:r w:rsidRPr="004D5F75" w:rsidR="001C3A3C">
        <w:t xml:space="preserve"> </w:t>
      </w:r>
      <w:r w:rsidRPr="004C7886" w:rsidR="004C7886">
        <w:rPr>
          <w:color w:val="FF0000"/>
        </w:rPr>
        <w:t xml:space="preserve">(NAME) </w:t>
      </w:r>
      <w:r w:rsidRPr="004D5F75" w:rsidR="001C3A3C">
        <w:t>conducted a walk-through investigation of the scene</w:t>
      </w:r>
      <w:r w:rsidR="004D5F75">
        <w:t xml:space="preserve"> with </w:t>
      </w:r>
      <w:r w:rsidR="00501D43">
        <w:rPr>
          <w:color w:val="FF0000"/>
        </w:rPr>
        <w:t>(AGENCY NAME)</w:t>
      </w:r>
      <w:r w:rsidR="00A53736">
        <w:t xml:space="preserve"> and the </w:t>
      </w:r>
      <w:r w:rsidR="001E43C3">
        <w:rPr>
          <w:color w:val="FF0000"/>
        </w:rPr>
        <w:t>(</w:t>
      </w:r>
      <w:r w:rsidR="00DF278A">
        <w:rPr>
          <w:color w:val="FF0000"/>
        </w:rPr>
        <w:t xml:space="preserve">COUNTY </w:t>
      </w:r>
      <w:r w:rsidR="001E43C3">
        <w:rPr>
          <w:color w:val="FF0000"/>
        </w:rPr>
        <w:t>NAME)</w:t>
      </w:r>
      <w:r w:rsidR="00A53736">
        <w:t xml:space="preserve"> County attorney. </w:t>
      </w:r>
      <w:r w:rsidR="00E75BDA">
        <w:t xml:space="preserve">All injured </w:t>
      </w:r>
      <w:r w:rsidR="00A53736">
        <w:t xml:space="preserve">parties </w:t>
      </w:r>
      <w:r w:rsidR="008243F1">
        <w:t>had been removed from the scene</w:t>
      </w:r>
      <w:r w:rsidR="00A675FD">
        <w:t xml:space="preserve">. </w:t>
      </w:r>
      <w:r>
        <w:t>Deputy</w:t>
      </w:r>
      <w:r w:rsidR="008243F1">
        <w:t xml:space="preserve"> </w:t>
      </w:r>
      <w:r w:rsidRPr="004C7886" w:rsidR="004C7886">
        <w:rPr>
          <w:color w:val="FF0000"/>
        </w:rPr>
        <w:t>(NAME)</w:t>
      </w:r>
      <w:r w:rsidRPr="004D5F75" w:rsidR="001C3A3C">
        <w:t xml:space="preserve"> </w:t>
      </w:r>
      <w:r w:rsidRPr="004D5F75" w:rsidR="009734DB">
        <w:t>observed</w:t>
      </w:r>
      <w:r w:rsidR="00E36E4A">
        <w:t xml:space="preserve"> </w:t>
      </w:r>
      <w:r w:rsidR="00E75BDA">
        <w:t>roadway evidence</w:t>
      </w:r>
      <w:r w:rsidR="004149AA">
        <w:t xml:space="preserve"> of the </w:t>
      </w:r>
      <w:r w:rsidR="00E75BDA">
        <w:t>area of impact, which was determined from</w:t>
      </w:r>
      <w:r w:rsidR="00E974E1">
        <w:t xml:space="preserve"> </w:t>
      </w:r>
      <w:r w:rsidR="00A53736">
        <w:t xml:space="preserve">gouge marks and debris in the roadway. </w:t>
      </w:r>
      <w:r>
        <w:t>Deputy</w:t>
      </w:r>
      <w:r w:rsidR="00A53736">
        <w:t xml:space="preserve"> </w:t>
      </w:r>
      <w:r w:rsidRPr="004C7886" w:rsidR="004C7886">
        <w:rPr>
          <w:color w:val="FF0000"/>
        </w:rPr>
        <w:t>(NAME)</w:t>
      </w:r>
      <w:r w:rsidRPr="004C7886" w:rsidR="00A53736">
        <w:t xml:space="preserve"> </w:t>
      </w:r>
      <w:r w:rsidR="00A53736">
        <w:t xml:space="preserve">also noted post impact tire marks leading to final rest of the </w:t>
      </w:r>
      <w:r w:rsidR="00997C7B">
        <w:t>Truck/tractor</w:t>
      </w:r>
      <w:r w:rsidR="00A53736">
        <w:t xml:space="preserve"> and gouge and tire marks leading to final rest of the Jeep. </w:t>
      </w:r>
      <w:r>
        <w:t>Deputy</w:t>
      </w:r>
      <w:r w:rsidR="00A53736">
        <w:t xml:space="preserve"> </w:t>
      </w:r>
      <w:r w:rsidRPr="004C7886" w:rsidR="004C7886">
        <w:rPr>
          <w:color w:val="FF0000"/>
        </w:rPr>
        <w:t xml:space="preserve">(NAME) </w:t>
      </w:r>
      <w:r w:rsidR="00A53736">
        <w:t xml:space="preserve">noted final placement of all vehicles. </w:t>
      </w:r>
      <w:r w:rsidR="00E82AA6">
        <w:t xml:space="preserve"> </w:t>
      </w:r>
      <w:r w:rsidR="00500A06">
        <w:t xml:space="preserve"> </w:t>
      </w:r>
      <w:r w:rsidR="00D35DD0">
        <w:t xml:space="preserve"> </w:t>
      </w:r>
      <w:r w:rsidR="008243F1">
        <w:t xml:space="preserve"> </w:t>
      </w:r>
    </w:p>
    <w:p w:rsidRPr="001C3A3C" w:rsidR="008243F1" w:rsidP="003F46A0" w:rsidRDefault="008243F1" w14:paraId="06785E5A" w14:textId="77777777"/>
    <w:p w:rsidRPr="00226088" w:rsidR="00226088" w:rsidP="003F46A0" w:rsidRDefault="00226088" w14:paraId="52C85678" w14:textId="77777777">
      <w:pPr>
        <w:rPr>
          <w:u w:val="single"/>
        </w:rPr>
      </w:pPr>
      <w:r w:rsidRPr="00226088">
        <w:rPr>
          <w:u w:val="single"/>
        </w:rPr>
        <w:t>PHOTOGRAPHS</w:t>
      </w:r>
    </w:p>
    <w:p w:rsidR="00841EFF" w:rsidP="003F46A0" w:rsidRDefault="00151E3A" w14:paraId="6AAA2723" w14:textId="2194901E">
      <w:r>
        <w:t>Deputy</w:t>
      </w:r>
      <w:r w:rsidR="00A53736">
        <w:t xml:space="preserve"> </w:t>
      </w:r>
      <w:r w:rsidRPr="004C7886" w:rsidR="004C7886">
        <w:rPr>
          <w:color w:val="FF0000"/>
        </w:rPr>
        <w:t xml:space="preserve">(NAME) </w:t>
      </w:r>
      <w:r w:rsidR="00A53736">
        <w:t>p</w:t>
      </w:r>
      <w:r w:rsidR="001C3A3C">
        <w:t>hotograp</w:t>
      </w:r>
      <w:r w:rsidR="00AC3C37">
        <w:t>hed the scene</w:t>
      </w:r>
      <w:r w:rsidR="001A4868">
        <w:t xml:space="preserve">. </w:t>
      </w:r>
      <w:r w:rsidR="00AC3C37">
        <w:t xml:space="preserve"> </w:t>
      </w:r>
    </w:p>
    <w:p w:rsidR="00AC3C37" w:rsidP="003F46A0" w:rsidRDefault="00AC3C37" w14:paraId="1CAC58FC" w14:textId="77777777"/>
    <w:p w:rsidRPr="00AC3C37" w:rsidR="00AC3C37" w:rsidP="003F46A0" w:rsidRDefault="00AC3C37" w14:paraId="1ADE8B46" w14:textId="77777777">
      <w:pPr>
        <w:rPr>
          <w:u w:val="single"/>
        </w:rPr>
      </w:pPr>
      <w:r w:rsidRPr="00AC3C37">
        <w:rPr>
          <w:u w:val="single"/>
        </w:rPr>
        <w:t>LEGAL BLOOD DRAWS</w:t>
      </w:r>
    </w:p>
    <w:p w:rsidR="00AC3C37" w:rsidP="003F46A0" w:rsidRDefault="004C7886" w14:paraId="6691BA18" w14:textId="1A9AAA70">
      <w:r w:rsidRPr="004C7886">
        <w:rPr>
          <w:color w:val="FF0000"/>
        </w:rPr>
        <w:t xml:space="preserve">(NAME) </w:t>
      </w:r>
      <w:r w:rsidR="00354048">
        <w:t xml:space="preserve">handled the </w:t>
      </w:r>
      <w:r w:rsidR="00644CC8">
        <w:t>legal blood draws</w:t>
      </w:r>
      <w:r w:rsidR="00A53736">
        <w:t xml:space="preserve"> for the surviving driver and the decedent</w:t>
      </w:r>
      <w:r w:rsidR="00644CC8">
        <w:t>.</w:t>
      </w:r>
      <w:r w:rsidR="00A53736">
        <w:t xml:space="preserve"> </w:t>
      </w:r>
      <w:r w:rsidR="00354048">
        <w:t xml:space="preserve">  </w:t>
      </w:r>
      <w:r w:rsidR="00644CC8">
        <w:t xml:space="preserve"> </w:t>
      </w:r>
      <w:r w:rsidR="00D35DD0">
        <w:t xml:space="preserve"> </w:t>
      </w:r>
      <w:r w:rsidR="00657951">
        <w:t xml:space="preserve"> </w:t>
      </w:r>
    </w:p>
    <w:p w:rsidR="00AC3C37" w:rsidP="003F46A0" w:rsidRDefault="00AC3C37" w14:paraId="7F9D175C" w14:textId="77777777"/>
    <w:p w:rsidRPr="00226088" w:rsidR="00226088" w:rsidP="003F46A0" w:rsidRDefault="00226088" w14:paraId="48963329" w14:textId="77777777">
      <w:pPr>
        <w:rPr>
          <w:u w:val="single"/>
        </w:rPr>
      </w:pPr>
      <w:r w:rsidRPr="00226088">
        <w:rPr>
          <w:u w:val="single"/>
        </w:rPr>
        <w:t>MEASUREMENTS</w:t>
      </w:r>
    </w:p>
    <w:p w:rsidR="00226088" w:rsidP="003F46A0" w:rsidRDefault="00151E3A" w14:paraId="453586C8" w14:textId="7A034B4F">
      <w:r>
        <w:t>Deputy</w:t>
      </w:r>
      <w:r w:rsidR="00AC3C37">
        <w:t xml:space="preserve"> </w:t>
      </w:r>
      <w:r w:rsidRPr="004C7886" w:rsidR="004C7886">
        <w:rPr>
          <w:color w:val="FF0000"/>
        </w:rPr>
        <w:t>(NAME)</w:t>
      </w:r>
      <w:r w:rsidRPr="004C7886" w:rsidR="00A53736">
        <w:t xml:space="preserve"> </w:t>
      </w:r>
      <w:r w:rsidR="008243F1">
        <w:t>ut</w:t>
      </w:r>
      <w:r w:rsidR="00AC3C37">
        <w:t xml:space="preserve">ilized the </w:t>
      </w:r>
      <w:r w:rsidR="004C7886">
        <w:rPr>
          <w:color w:val="FF0000"/>
        </w:rPr>
        <w:t>(EQUIPMENT)</w:t>
      </w:r>
      <w:r w:rsidRPr="004C7886" w:rsidR="00AC3C37">
        <w:rPr>
          <w:color w:val="FF0000"/>
        </w:rPr>
        <w:t xml:space="preserve"> </w:t>
      </w:r>
      <w:r w:rsidR="00AC3C37">
        <w:t>to map</w:t>
      </w:r>
      <w:r w:rsidR="00BD7C60">
        <w:t xml:space="preserve">, diagram and scan </w:t>
      </w:r>
      <w:r w:rsidR="00AC3C37">
        <w:t xml:space="preserve">the scene. </w:t>
      </w:r>
    </w:p>
    <w:p w:rsidR="007148C9" w:rsidP="003F46A0" w:rsidRDefault="007148C9" w14:paraId="31808D29" w14:textId="77777777"/>
    <w:p w:rsidRPr="007B292E" w:rsidR="007B292E" w:rsidP="003F46A0" w:rsidRDefault="007B292E" w14:paraId="557E7CBE" w14:textId="77777777">
      <w:pPr>
        <w:rPr>
          <w:u w:val="single"/>
        </w:rPr>
      </w:pPr>
      <w:r w:rsidRPr="007B292E">
        <w:rPr>
          <w:u w:val="single"/>
        </w:rPr>
        <w:t>ACM IMAGING</w:t>
      </w:r>
    </w:p>
    <w:p w:rsidR="007B292E" w:rsidP="003F46A0" w:rsidRDefault="00151E3A" w14:paraId="708459C4" w14:textId="54AB9CB1">
      <w:r>
        <w:t>Deputy</w:t>
      </w:r>
      <w:r w:rsidR="007B292E">
        <w:t xml:space="preserve"> </w:t>
      </w:r>
      <w:r w:rsidRPr="00246F9F" w:rsidR="004C7886">
        <w:rPr>
          <w:color w:val="FF0000"/>
        </w:rPr>
        <w:t>(NAME)</w:t>
      </w:r>
      <w:r w:rsidRPr="00246F9F" w:rsidR="007B292E">
        <w:t xml:space="preserve"> </w:t>
      </w:r>
      <w:r w:rsidR="007B292E">
        <w:t xml:space="preserve">performed the ACM imaging of the </w:t>
      </w:r>
      <w:r w:rsidR="00246F9F">
        <w:rPr>
          <w:color w:val="FF0000"/>
        </w:rPr>
        <w:t>(VEHICLE)</w:t>
      </w:r>
      <w:r w:rsidR="007B292E">
        <w:t xml:space="preserve">. </w:t>
      </w:r>
    </w:p>
    <w:p w:rsidRPr="0082168E" w:rsidR="0082168E" w:rsidP="003F46A0" w:rsidRDefault="0082168E" w14:paraId="20749EC1" w14:textId="77777777">
      <w:pPr>
        <w:rPr>
          <w:u w:val="single"/>
        </w:rPr>
      </w:pPr>
    </w:p>
    <w:p w:rsidRPr="0082168E" w:rsidR="0082168E" w:rsidP="003F46A0" w:rsidRDefault="0082168E" w14:paraId="34FB10FB" w14:textId="77777777">
      <w:pPr>
        <w:rPr>
          <w:u w:val="single"/>
        </w:rPr>
      </w:pPr>
      <w:r w:rsidRPr="0082168E">
        <w:rPr>
          <w:u w:val="single"/>
        </w:rPr>
        <w:t>WITNESS STATEMENTS</w:t>
      </w:r>
    </w:p>
    <w:p w:rsidR="007B292E" w:rsidP="003F46A0" w:rsidRDefault="00246F9F" w14:paraId="1EC72FDF" w14:textId="540C6052">
      <w:r w:rsidRPr="004C7886">
        <w:rPr>
          <w:color w:val="FF0000"/>
        </w:rPr>
        <w:t xml:space="preserve">(NAME) </w:t>
      </w:r>
      <w:r w:rsidR="0082168E">
        <w:t xml:space="preserve">obtained two witness statements to the events that occurred on </w:t>
      </w:r>
      <w:r w:rsidRPr="00246F9F">
        <w:rPr>
          <w:color w:val="FF0000"/>
        </w:rPr>
        <w:t>(DATE)</w:t>
      </w:r>
      <w:r w:rsidRPr="00246F9F" w:rsidR="0082168E">
        <w:rPr>
          <w:color w:val="FF0000"/>
        </w:rPr>
        <w:t>.</w:t>
      </w:r>
    </w:p>
    <w:p w:rsidR="004149AA" w:rsidRDefault="004149AA" w14:paraId="5A844AD0" w14:textId="77777777">
      <w:pPr>
        <w:rPr>
          <w:u w:val="single"/>
        </w:rPr>
      </w:pPr>
      <w:r>
        <w:rPr>
          <w:u w:val="single"/>
        </w:rPr>
        <w:br w:type="page"/>
      </w:r>
    </w:p>
    <w:p w:rsidR="003A1B46" w:rsidP="003F46A0" w:rsidRDefault="00226088" w14:paraId="271D4674" w14:textId="77777777">
      <w:r w:rsidRPr="00226088">
        <w:rPr>
          <w:u w:val="single"/>
        </w:rPr>
        <w:t>OBSERVATIONS OF VEHICLE AT FINAL REST</w:t>
      </w:r>
      <w:r w:rsidR="003A1B46">
        <w:t xml:space="preserve">   </w:t>
      </w:r>
    </w:p>
    <w:p w:rsidR="003A1B46" w:rsidP="003F46A0" w:rsidRDefault="003A1B46" w14:paraId="7A4725A5" w14:textId="77777777"/>
    <w:p w:rsidRPr="00246F9F" w:rsidR="0008249A" w:rsidP="003F46A0" w:rsidRDefault="00226088" w14:paraId="6234BF93" w14:textId="6BD96D07">
      <w:pPr>
        <w:rPr>
          <w:b/>
          <w:color w:val="FF0000"/>
        </w:rPr>
      </w:pPr>
      <w:r w:rsidRPr="00226088">
        <w:rPr>
          <w:b/>
        </w:rPr>
        <w:t xml:space="preserve">VEHICLE #1: </w:t>
      </w:r>
      <w:r w:rsidR="00246F9F">
        <w:rPr>
          <w:b/>
          <w:color w:val="FF0000"/>
        </w:rPr>
        <w:t>(DESCRIPTION)</w:t>
      </w:r>
    </w:p>
    <w:p w:rsidR="00B6413B" w:rsidP="004574B8" w:rsidRDefault="00AC3C37" w14:paraId="1CA65B9F" w14:textId="1F86E57C">
      <w:r>
        <w:t>The</w:t>
      </w:r>
      <w:r w:rsidR="004B0D2F">
        <w:t xml:space="preserve"> </w:t>
      </w:r>
      <w:r w:rsidRPr="00246F9F" w:rsidR="00246F9F">
        <w:rPr>
          <w:color w:val="FF0000"/>
        </w:rPr>
        <w:t>(DESCRIPTION)</w:t>
      </w:r>
      <w:r w:rsidR="007B292E">
        <w:t xml:space="preserve"> </w:t>
      </w:r>
      <w:r w:rsidR="006B0B0C">
        <w:t>was</w:t>
      </w:r>
      <w:r w:rsidR="00B6413B">
        <w:t xml:space="preserve"> </w:t>
      </w:r>
      <w:r>
        <w:t xml:space="preserve">found </w:t>
      </w:r>
      <w:r w:rsidR="00246F9F">
        <w:rPr>
          <w:color w:val="FF0000"/>
        </w:rPr>
        <w:t>…</w:t>
      </w:r>
      <w:r w:rsidR="007B292E">
        <w:t xml:space="preserve"> The </w:t>
      </w:r>
      <w:r w:rsidR="00246F9F">
        <w:rPr>
          <w:color w:val="FF0000"/>
        </w:rPr>
        <w:t>(DAMAGE DESCRIPTION)</w:t>
      </w:r>
      <w:r w:rsidR="007B292E">
        <w:t xml:space="preserve"> sustained significant damage. </w:t>
      </w:r>
      <w:r w:rsidR="00246F9F">
        <w:rPr>
          <w:color w:val="FF0000"/>
        </w:rPr>
        <w:t>(OTHER SIGNIFICANT DETAILS)</w:t>
      </w:r>
      <w:r w:rsidR="007B292E">
        <w:t xml:space="preserve">. There were </w:t>
      </w:r>
      <w:r w:rsidR="00246F9F">
        <w:rPr>
          <w:color w:val="FF0000"/>
        </w:rPr>
        <w:t>(NO)</w:t>
      </w:r>
      <w:r w:rsidR="007B292E">
        <w:t xml:space="preserve"> indications of seatbelt use found within the vehicle and </w:t>
      </w:r>
      <w:r w:rsidR="00246F9F">
        <w:rPr>
          <w:color w:val="FF0000"/>
        </w:rPr>
        <w:t xml:space="preserve">(ALL) </w:t>
      </w:r>
      <w:r w:rsidR="007B292E">
        <w:t>the a</w:t>
      </w:r>
      <w:r w:rsidR="006B0B0C">
        <w:t>irbags deploy</w:t>
      </w:r>
      <w:r w:rsidR="007B292E">
        <w:t xml:space="preserve">ed. </w:t>
      </w:r>
      <w:r w:rsidR="006B0B0C">
        <w:t xml:space="preserve"> </w:t>
      </w:r>
      <w:r w:rsidR="00B6413B">
        <w:t xml:space="preserve"> </w:t>
      </w:r>
    </w:p>
    <w:p w:rsidR="006B0B0C" w:rsidP="00F56707" w:rsidRDefault="006B0B0C" w14:paraId="3515A7D9" w14:textId="151E7BB3">
      <w:pPr>
        <w:jc w:val="center"/>
        <w:rPr>
          <w:b/>
        </w:rPr>
      </w:pPr>
    </w:p>
    <w:p w:rsidRPr="00246F9F" w:rsidR="00246F9F" w:rsidP="00246F9F" w:rsidRDefault="00B6413B" w14:paraId="022F60B9" w14:textId="77777777">
      <w:pPr>
        <w:rPr>
          <w:b/>
          <w:color w:val="FF0000"/>
        </w:rPr>
      </w:pPr>
      <w:r w:rsidRPr="00B6413B">
        <w:rPr>
          <w:b/>
        </w:rPr>
        <w:t>VEHICLE #2</w:t>
      </w:r>
      <w:r w:rsidRPr="00226088" w:rsidR="00246F9F">
        <w:rPr>
          <w:b/>
        </w:rPr>
        <w:t xml:space="preserve">: </w:t>
      </w:r>
      <w:r w:rsidR="00246F9F">
        <w:rPr>
          <w:b/>
          <w:color w:val="FF0000"/>
        </w:rPr>
        <w:t>(DESCRIPTION)</w:t>
      </w:r>
    </w:p>
    <w:p w:rsidR="00246F9F" w:rsidP="00246F9F" w:rsidRDefault="00246F9F" w14:paraId="6E9E4C15" w14:textId="77777777">
      <w:r>
        <w:t xml:space="preserve">The </w:t>
      </w:r>
      <w:r w:rsidRPr="00246F9F">
        <w:rPr>
          <w:color w:val="FF0000"/>
        </w:rPr>
        <w:t>(DESCRIPTION)</w:t>
      </w:r>
      <w:r>
        <w:t xml:space="preserve"> was found </w:t>
      </w:r>
      <w:r>
        <w:rPr>
          <w:color w:val="FF0000"/>
        </w:rPr>
        <w:t>…</w:t>
      </w:r>
      <w:r>
        <w:t xml:space="preserve"> The </w:t>
      </w:r>
      <w:r>
        <w:rPr>
          <w:color w:val="FF0000"/>
        </w:rPr>
        <w:t>(DAMAGE DESCRIPTION)</w:t>
      </w:r>
      <w:r>
        <w:t xml:space="preserve"> sustained significant damage. </w:t>
      </w:r>
      <w:r>
        <w:rPr>
          <w:color w:val="FF0000"/>
        </w:rPr>
        <w:t>(OTHER SIGNIFICANT DETAILS)</w:t>
      </w:r>
      <w:r>
        <w:t xml:space="preserve">. There were </w:t>
      </w:r>
      <w:r>
        <w:rPr>
          <w:color w:val="FF0000"/>
        </w:rPr>
        <w:t>(NO)</w:t>
      </w:r>
      <w:r>
        <w:t xml:space="preserve"> indications of seatbelt use found within the vehicle and </w:t>
      </w:r>
      <w:r>
        <w:rPr>
          <w:color w:val="FF0000"/>
        </w:rPr>
        <w:t xml:space="preserve">(ALL) </w:t>
      </w:r>
      <w:r>
        <w:t xml:space="preserve">the airbags deployed.   </w:t>
      </w:r>
    </w:p>
    <w:p w:rsidR="00127245" w:rsidP="00246F9F" w:rsidRDefault="00127245" w14:paraId="7906F242" w14:textId="3E19BD3B"/>
    <w:p w:rsidR="007148C9" w:rsidP="007148C9" w:rsidRDefault="007148C9" w14:paraId="651CC63A" w14:textId="0361B1B3"/>
    <w:p w:rsidRPr="00F56707" w:rsidR="009E46B4" w:rsidP="00246F9F" w:rsidRDefault="006B0B0C" w14:paraId="5D4F43ED" w14:textId="2EA17E36">
      <w:pPr>
        <w:jc w:val="center"/>
        <w:rPr>
          <w:i/>
          <w:sz w:val="18"/>
          <w:szCs w:val="18"/>
        </w:rPr>
      </w:pPr>
      <w:r>
        <w:br/>
      </w:r>
    </w:p>
    <w:p w:rsidR="004149AA" w:rsidP="009E46B4" w:rsidRDefault="004149AA" w14:paraId="44EDB95C" w14:textId="77777777">
      <w:pPr>
        <w:jc w:val="center"/>
        <w:rPr>
          <w:u w:val="single"/>
        </w:rPr>
      </w:pPr>
      <w:r>
        <w:rPr>
          <w:u w:val="single"/>
        </w:rPr>
        <w:br w:type="page"/>
      </w:r>
    </w:p>
    <w:p w:rsidRPr="00AC3C37" w:rsidR="00533CB7" w:rsidP="00533CB7" w:rsidRDefault="00AC3C37" w14:paraId="6EECC53A" w14:textId="77777777">
      <w:pPr>
        <w:rPr>
          <w:u w:val="single"/>
        </w:rPr>
      </w:pPr>
      <w:r w:rsidRPr="00AC3C37">
        <w:rPr>
          <w:u w:val="single"/>
        </w:rPr>
        <w:t>DESCRIPTION OF THE ROADWAY</w:t>
      </w:r>
    </w:p>
    <w:p w:rsidR="00A60CC8" w:rsidP="000333AF" w:rsidRDefault="00246F9F" w14:paraId="0C5734DD" w14:textId="62B0FD49">
      <w:r w:rsidRPr="00246F9F">
        <w:rPr>
          <w:color w:val="FF0000"/>
        </w:rPr>
        <w:t>(LOCATION)</w:t>
      </w:r>
      <w:r w:rsidRPr="00246F9F" w:rsidR="00A80ED5">
        <w:rPr>
          <w:color w:val="FF0000"/>
        </w:rPr>
        <w:t xml:space="preserve"> </w:t>
      </w:r>
      <w:r w:rsidR="00A80ED5">
        <w:t xml:space="preserve">is a </w:t>
      </w:r>
      <w:r>
        <w:rPr>
          <w:color w:val="FF0000"/>
        </w:rPr>
        <w:t>(DESCRIBE HIGHWAY)</w:t>
      </w:r>
      <w:r w:rsidR="00A80ED5">
        <w:t xml:space="preserve">. There was a </w:t>
      </w:r>
      <w:r>
        <w:rPr>
          <w:color w:val="FF0000"/>
        </w:rPr>
        <w:t>(LINE OF SIGHT)</w:t>
      </w:r>
      <w:r w:rsidR="00A80ED5">
        <w:t xml:space="preserve">. </w:t>
      </w:r>
      <w:r w:rsidR="00942436">
        <w:t xml:space="preserve"> </w:t>
      </w:r>
      <w:r w:rsidR="004574B8">
        <w:t xml:space="preserve"> </w:t>
      </w:r>
      <w:r w:rsidR="00EB2ED5">
        <w:t xml:space="preserve"> </w:t>
      </w:r>
      <w:r w:rsidR="00015AF6">
        <w:t xml:space="preserve"> </w:t>
      </w:r>
    </w:p>
    <w:p w:rsidR="009E46B4" w:rsidP="00246F9F" w:rsidRDefault="009E46B4" w14:paraId="27433968" w14:textId="6C94E3B2">
      <w:pPr>
        <w:jc w:val="center"/>
        <w:rPr>
          <w:i/>
          <w:sz w:val="18"/>
          <w:szCs w:val="18"/>
        </w:rPr>
      </w:pPr>
    </w:p>
    <w:p w:rsidR="00EB139F" w:rsidP="000333AF" w:rsidRDefault="00EB139F" w14:paraId="6D0D056E" w14:textId="77777777">
      <w:pPr>
        <w:rPr>
          <w:u w:val="single"/>
        </w:rPr>
      </w:pPr>
      <w:r w:rsidRPr="00EB139F">
        <w:rPr>
          <w:u w:val="single"/>
        </w:rPr>
        <w:t>ENVIRONMENTAL CONDITIONS</w:t>
      </w:r>
    </w:p>
    <w:p w:rsidR="00A1537B" w:rsidP="000333AF" w:rsidRDefault="004574B8" w14:paraId="27964DEA" w14:textId="7DC4697E">
      <w:r>
        <w:t xml:space="preserve">On </w:t>
      </w:r>
      <w:r w:rsidR="00246F9F">
        <w:rPr>
          <w:color w:val="FF0000"/>
        </w:rPr>
        <w:t>(DATE)</w:t>
      </w:r>
      <w:r w:rsidR="00942436">
        <w:t xml:space="preserve">, </w:t>
      </w:r>
      <w:r w:rsidR="009E46B4">
        <w:t xml:space="preserve">at </w:t>
      </w:r>
      <w:r w:rsidR="00246F9F">
        <w:rPr>
          <w:color w:val="FF0000"/>
        </w:rPr>
        <w:t>(TIME)</w:t>
      </w:r>
      <w:r w:rsidRPr="00246F9F" w:rsidR="009E46B4">
        <w:rPr>
          <w:color w:val="FF0000"/>
        </w:rPr>
        <w:t xml:space="preserve"> </w:t>
      </w:r>
      <w:r w:rsidR="009E46B4">
        <w:t xml:space="preserve">am </w:t>
      </w:r>
      <w:r>
        <w:t xml:space="preserve">the temperature was </w:t>
      </w:r>
      <w:r w:rsidR="00246F9F">
        <w:rPr>
          <w:color w:val="FF0000"/>
        </w:rPr>
        <w:t>(??)</w:t>
      </w:r>
      <w:r>
        <w:t xml:space="preserve"> degrees with winds out of the </w:t>
      </w:r>
      <w:r w:rsidR="002B1C59">
        <w:rPr>
          <w:color w:val="FF0000"/>
        </w:rPr>
        <w:t>(DIRECTION)</w:t>
      </w:r>
      <w:r>
        <w:t xml:space="preserve"> at </w:t>
      </w:r>
      <w:r w:rsidR="002B1C59">
        <w:rPr>
          <w:color w:val="FF0000"/>
        </w:rPr>
        <w:t>(??)</w:t>
      </w:r>
      <w:r>
        <w:t xml:space="preserve"> mph</w:t>
      </w:r>
      <w:r w:rsidR="00C56E4B">
        <w:t xml:space="preserve"> in </w:t>
      </w:r>
      <w:r w:rsidR="002B1C59">
        <w:rPr>
          <w:color w:val="FF0000"/>
        </w:rPr>
        <w:t>(LOCATION)</w:t>
      </w:r>
      <w:r w:rsidR="00C56E4B">
        <w:t>, NE,</w:t>
      </w:r>
      <w:r w:rsidR="00A80ED5">
        <w:t xml:space="preserve"> according to Weather Underground</w:t>
      </w:r>
      <w:r>
        <w:t>.</w:t>
      </w:r>
      <w:r w:rsidR="00A80ED5">
        <w:t xml:space="preserve"> </w:t>
      </w:r>
      <w:r w:rsidR="00B04858">
        <w:t xml:space="preserve"> </w:t>
      </w:r>
      <w:r>
        <w:t xml:space="preserve">  </w:t>
      </w:r>
    </w:p>
    <w:p w:rsidR="004574B8" w:rsidP="000333AF" w:rsidRDefault="004574B8" w14:paraId="4C37D4B6" w14:textId="77777777"/>
    <w:p w:rsidR="00EB139F" w:rsidP="000333AF" w:rsidRDefault="00EB139F" w14:paraId="14E827A1" w14:textId="77777777">
      <w:pPr>
        <w:rPr>
          <w:u w:val="single"/>
        </w:rPr>
      </w:pPr>
      <w:r w:rsidRPr="00EB139F">
        <w:rPr>
          <w:u w:val="single"/>
        </w:rPr>
        <w:t>SCENE EVIDENCE</w:t>
      </w:r>
    </w:p>
    <w:p w:rsidRPr="002B1C59" w:rsidR="00FB191D" w:rsidP="000333AF" w:rsidRDefault="00FB191D" w14:paraId="29451957" w14:textId="5BE03199">
      <w:pPr>
        <w:rPr>
          <w:color w:val="FF0000"/>
        </w:rPr>
      </w:pPr>
      <w:r>
        <w:t>-</w:t>
      </w:r>
      <w:r>
        <w:tab/>
      </w:r>
      <w:r w:rsidR="004574B8">
        <w:t>Impact damage</w:t>
      </w:r>
      <w:r w:rsidR="00247885">
        <w:t xml:space="preserve"> </w:t>
      </w:r>
      <w:r w:rsidR="002E5DEA">
        <w:t xml:space="preserve">to the </w:t>
      </w:r>
      <w:r w:rsidR="002B1C59">
        <w:rPr>
          <w:color w:val="FF0000"/>
        </w:rPr>
        <w:t>(VEHICLE)</w:t>
      </w:r>
    </w:p>
    <w:p w:rsidR="00C56E4B" w:rsidP="000333AF" w:rsidRDefault="00C56E4B" w14:paraId="5AE9EDE1" w14:textId="7310150F"/>
    <w:p w:rsidR="00942436" w:rsidP="000333AF" w:rsidRDefault="002E5DEA" w14:paraId="4E3A75CC" w14:textId="1AF81299">
      <w:r>
        <w:t>-</w:t>
      </w:r>
      <w:r>
        <w:tab/>
      </w:r>
      <w:r>
        <w:t xml:space="preserve">Impact damage to the </w:t>
      </w:r>
      <w:r w:rsidRPr="002B1C59" w:rsidR="002B1C59">
        <w:rPr>
          <w:color w:val="FF0000"/>
        </w:rPr>
        <w:t>(VEHICLE)</w:t>
      </w:r>
    </w:p>
    <w:p w:rsidR="00A80ED5" w:rsidP="00C56E4B" w:rsidRDefault="00A80ED5" w14:paraId="4747A2A0" w14:textId="0440EA3C">
      <w:pPr>
        <w:jc w:val="center"/>
      </w:pPr>
    </w:p>
    <w:p w:rsidR="00C56E4B" w:rsidP="00C56E4B" w:rsidRDefault="00C56E4B" w14:paraId="27D661BB" w14:textId="77777777">
      <w:pPr>
        <w:jc w:val="center"/>
      </w:pPr>
    </w:p>
    <w:p w:rsidR="00350C3E" w:rsidP="00E1017D" w:rsidRDefault="00350C3E" w14:paraId="66700817" w14:textId="77777777">
      <w:pPr>
        <w:rPr>
          <w:u w:val="single"/>
        </w:rPr>
      </w:pPr>
      <w:r w:rsidRPr="00350C3E">
        <w:rPr>
          <w:u w:val="single"/>
        </w:rPr>
        <w:t>ROADWAY EVIDENCE</w:t>
      </w:r>
    </w:p>
    <w:p w:rsidR="00350C3E" w:rsidP="00E1017D" w:rsidRDefault="00350C3E" w14:paraId="72F34D4B" w14:textId="77777777">
      <w:r>
        <w:t>-</w:t>
      </w:r>
      <w:r>
        <w:tab/>
      </w:r>
      <w:r w:rsidR="00A80ED5">
        <w:t>Evidence of area of impact</w:t>
      </w:r>
    </w:p>
    <w:p w:rsidR="00C56E4B" w:rsidP="00C56E4B" w:rsidRDefault="00C56E4B" w14:paraId="7AE92882" w14:textId="4966A09D">
      <w:pPr>
        <w:jc w:val="center"/>
      </w:pPr>
    </w:p>
    <w:p w:rsidR="00C56E4B" w:rsidP="00C56E4B" w:rsidRDefault="00C56E4B" w14:paraId="43CA2473" w14:textId="77777777">
      <w:pPr>
        <w:jc w:val="center"/>
      </w:pPr>
    </w:p>
    <w:p w:rsidR="00A80ED5" w:rsidP="00E1017D" w:rsidRDefault="00455D15" w14:paraId="3CE527E5" w14:textId="1192DD76">
      <w:r>
        <w:t>-</w:t>
      </w:r>
      <w:r>
        <w:tab/>
      </w:r>
      <w:r w:rsidR="00C56E4B">
        <w:t>T</w:t>
      </w:r>
      <w:r w:rsidR="00A80ED5">
        <w:t xml:space="preserve">ire marks leading to final rest of the </w:t>
      </w:r>
      <w:r w:rsidRPr="002B1C59" w:rsidR="002B1C59">
        <w:rPr>
          <w:color w:val="FF0000"/>
        </w:rPr>
        <w:t>(VEHICLE)</w:t>
      </w:r>
      <w:r w:rsidRPr="002B1C59" w:rsidR="00A80ED5">
        <w:rPr>
          <w:color w:val="FF0000"/>
        </w:rPr>
        <w:t xml:space="preserve"> </w:t>
      </w:r>
    </w:p>
    <w:p w:rsidR="00C56E4B" w:rsidP="00E1017D" w:rsidRDefault="00C56E4B" w14:paraId="3E38470C" w14:textId="012C964F"/>
    <w:p w:rsidR="00AC591C" w:rsidP="00E1017D" w:rsidRDefault="00AC591C" w14:paraId="78894705" w14:textId="77777777"/>
    <w:p w:rsidR="00455D15" w:rsidP="00E1017D" w:rsidRDefault="00A80ED5" w14:paraId="45768134" w14:textId="74B68EB8">
      <w:r>
        <w:t>-</w:t>
      </w:r>
      <w:r>
        <w:tab/>
      </w:r>
      <w:r>
        <w:t xml:space="preserve">Tire marks leading to final rest of </w:t>
      </w:r>
      <w:r w:rsidRPr="002B1C59" w:rsidR="002B1C59">
        <w:rPr>
          <w:color w:val="FF0000"/>
        </w:rPr>
        <w:t>(VEHICLE)</w:t>
      </w:r>
    </w:p>
    <w:p w:rsidR="00C56E4B" w:rsidP="00AC591C" w:rsidRDefault="00C56E4B" w14:paraId="6E47816D" w14:textId="1A8E284D">
      <w:pPr>
        <w:jc w:val="center"/>
      </w:pPr>
    </w:p>
    <w:p w:rsidR="00C56E4B" w:rsidP="00E1017D" w:rsidRDefault="00C56E4B" w14:paraId="6F2BD048" w14:textId="77777777"/>
    <w:p w:rsidR="00455D15" w:rsidP="004574B8" w:rsidRDefault="00455D15" w14:paraId="7EE25B2E" w14:textId="77777777"/>
    <w:p w:rsidR="00455D15" w:rsidP="004574B8" w:rsidRDefault="00157FED" w14:paraId="4CD0EBD2" w14:textId="4F682955">
      <w:r>
        <w:rPr>
          <w:color w:val="FF0000"/>
        </w:rPr>
        <w:t xml:space="preserve">(MOST </w:t>
      </w:r>
      <w:r w:rsidR="00151E3A">
        <w:rPr>
          <w:color w:val="FF0000"/>
        </w:rPr>
        <w:t>DEPUTY</w:t>
      </w:r>
      <w:r>
        <w:rPr>
          <w:color w:val="FF0000"/>
        </w:rPr>
        <w:t>S WILL COMPLETE FROM HERE ON)</w:t>
      </w:r>
    </w:p>
    <w:p w:rsidR="00455D15" w:rsidP="004574B8" w:rsidRDefault="00455D15" w14:paraId="05F3B7BA" w14:textId="77777777"/>
    <w:p w:rsidR="002E5DEA" w:rsidP="004574B8" w:rsidRDefault="002E5DEA" w14:paraId="71DC0547" w14:textId="77777777">
      <w:pPr>
        <w:rPr>
          <w:b/>
          <w:sz w:val="32"/>
          <w:szCs w:val="32"/>
        </w:rPr>
      </w:pPr>
    </w:p>
    <w:p w:rsidRPr="00A83A19" w:rsidR="00AB09AC" w:rsidP="00A83A19" w:rsidRDefault="007C2772" w14:paraId="20C3632A" w14:textId="77777777">
      <w:pPr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 xml:space="preserve">PART II - </w:t>
      </w:r>
      <w:r w:rsidRPr="00A83A19" w:rsidR="00A83A19">
        <w:rPr>
          <w:b/>
          <w:sz w:val="32"/>
          <w:szCs w:val="32"/>
          <w:u w:val="single"/>
        </w:rPr>
        <w:t>FOLLOW-UP INVESTIGATION</w:t>
      </w:r>
    </w:p>
    <w:p w:rsidR="00AB09AC" w:rsidP="00F07CF1" w:rsidRDefault="00AB09AC" w14:paraId="02C00B2B" w14:textId="77777777"/>
    <w:p w:rsidR="00F07CF1" w:rsidP="00F07CF1" w:rsidRDefault="00A80ED5" w14:paraId="1C7919FC" w14:textId="65946431">
      <w:r>
        <w:t xml:space="preserve">Subsections </w:t>
      </w:r>
      <w:r w:rsidR="00A440E6">
        <w:t xml:space="preserve">found in this portion of the report are listed in sequential order in the same manner as </w:t>
      </w:r>
      <w:r w:rsidR="00151E3A">
        <w:t>Deputy</w:t>
      </w:r>
      <w:r w:rsidR="00A440E6">
        <w:t xml:space="preserve"> </w:t>
      </w:r>
      <w:r w:rsidRPr="002B1C59" w:rsidR="004C7886">
        <w:rPr>
          <w:color w:val="FF0000"/>
        </w:rPr>
        <w:t>(NAME)</w:t>
      </w:r>
      <w:r w:rsidRPr="002B1C59" w:rsidR="00A440E6">
        <w:rPr>
          <w:color w:val="FF0000"/>
        </w:rPr>
        <w:t xml:space="preserve"> </w:t>
      </w:r>
      <w:r w:rsidR="00A440E6">
        <w:t>investigation progressed.</w:t>
      </w:r>
    </w:p>
    <w:p w:rsidR="00A440E6" w:rsidP="00F07CF1" w:rsidRDefault="00A440E6" w14:paraId="6CE69636" w14:textId="77777777"/>
    <w:p w:rsidR="00A40B47" w:rsidP="00A40B47" w:rsidRDefault="002B1C59" w14:paraId="3B8DA516" w14:textId="3554B0C7">
      <w:r>
        <w:rPr>
          <w:color w:val="FF0000"/>
        </w:rPr>
        <w:t>(INSERT ITEMS THAT WERE DONE POST-CRASH TO AIDE YOUR INVESTIGATION)</w:t>
      </w:r>
      <w:r w:rsidR="00A40B47">
        <w:tab/>
      </w:r>
      <w:r w:rsidR="00A40B47">
        <w:t xml:space="preserve"> </w:t>
      </w:r>
    </w:p>
    <w:p w:rsidR="00F07CF1" w:rsidP="0082168E" w:rsidRDefault="00F07CF1" w14:paraId="44031F99" w14:textId="0D0E97F0">
      <w:pPr>
        <w:jc w:val="center"/>
      </w:pPr>
    </w:p>
    <w:p w:rsidR="007B0C15" w:rsidP="007B0C15" w:rsidRDefault="007B0C15" w14:paraId="46E00BEB" w14:textId="77777777">
      <w:pPr>
        <w:jc w:val="center"/>
      </w:pPr>
      <w:r w:rsidRPr="009513B7">
        <w:rPr>
          <w:b/>
          <w:sz w:val="32"/>
          <w:szCs w:val="32"/>
          <w:u w:val="single"/>
        </w:rPr>
        <w:t>PART II</w:t>
      </w:r>
      <w:r w:rsidR="007C2772">
        <w:rPr>
          <w:b/>
          <w:sz w:val="32"/>
          <w:szCs w:val="32"/>
          <w:u w:val="single"/>
        </w:rPr>
        <w:t>I</w:t>
      </w:r>
      <w:r w:rsidRPr="009513B7">
        <w:rPr>
          <w:b/>
          <w:sz w:val="32"/>
          <w:szCs w:val="32"/>
          <w:u w:val="single"/>
        </w:rPr>
        <w:t xml:space="preserve"> – CRASH ANALYSIS</w:t>
      </w:r>
    </w:p>
    <w:p w:rsidR="007B0C15" w:rsidP="003F46A0" w:rsidRDefault="007B0C15" w14:paraId="1C362052" w14:textId="77777777"/>
    <w:p w:rsidR="00997C7B" w:rsidP="002B1C59" w:rsidRDefault="00806DDB" w14:paraId="37E6CFE2" w14:textId="5DE9614C">
      <w:r>
        <w:t>Based on</w:t>
      </w:r>
      <w:r w:rsidR="00F877A9">
        <w:t xml:space="preserve"> </w:t>
      </w:r>
      <w:r w:rsidR="00E36BC0">
        <w:t xml:space="preserve">the </w:t>
      </w:r>
      <w:r w:rsidR="00350C3E">
        <w:t xml:space="preserve">evidence </w:t>
      </w:r>
      <w:r w:rsidR="00E36BC0">
        <w:t>at the scene</w:t>
      </w:r>
      <w:r w:rsidR="0082168E">
        <w:t xml:space="preserve">, witness statements and information from the ACM Image, </w:t>
      </w:r>
      <w:r w:rsidR="00151E3A">
        <w:t>Deputy</w:t>
      </w:r>
      <w:r w:rsidR="00350C3E">
        <w:t xml:space="preserve"> </w:t>
      </w:r>
      <w:r w:rsidRPr="002B1C59" w:rsidR="004C7886">
        <w:rPr>
          <w:color w:val="FF0000"/>
        </w:rPr>
        <w:t>(NAME)</w:t>
      </w:r>
      <w:r w:rsidR="00350C3E">
        <w:t xml:space="preserve"> determined </w:t>
      </w:r>
      <w:r w:rsidR="00A440E6">
        <w:t xml:space="preserve">the </w:t>
      </w:r>
      <w:r w:rsidRPr="002B1C59" w:rsidR="002B1C59">
        <w:rPr>
          <w:color w:val="FF0000"/>
        </w:rPr>
        <w:t>(DESCRIBE THE ACTIONS AND INSERT SCENE DIAGRAMS)</w:t>
      </w:r>
    </w:p>
    <w:p w:rsidR="00997C7B" w:rsidP="00997C7B" w:rsidRDefault="00997C7B" w14:paraId="2CC1DEBB" w14:textId="10C54CEA">
      <w:pPr>
        <w:jc w:val="center"/>
      </w:pPr>
    </w:p>
    <w:p w:rsidR="00D67320" w:rsidP="003F46A0" w:rsidRDefault="00D67320" w14:paraId="6C8384EA" w14:textId="77777777"/>
    <w:p w:rsidR="00AA6625" w:rsidP="00AA6625" w:rsidRDefault="00AA6625" w14:paraId="0C8F0942" w14:textId="77777777">
      <w:pPr>
        <w:jc w:val="center"/>
      </w:pPr>
      <w:r>
        <w:rPr>
          <w:u w:val="single"/>
        </w:rPr>
        <w:t>CONTRIBUTING CIRCUMSTANCES (</w:t>
      </w:r>
      <w:r w:rsidR="00C0417C">
        <w:rPr>
          <w:u w:val="single"/>
        </w:rPr>
        <w:t>ENVIRONMENT</w:t>
      </w:r>
      <w:r>
        <w:rPr>
          <w:u w:val="single"/>
        </w:rPr>
        <w:t>)</w:t>
      </w:r>
      <w:r>
        <w:t xml:space="preserve"> </w:t>
      </w:r>
    </w:p>
    <w:p w:rsidR="00F352E8" w:rsidP="00AA6625" w:rsidRDefault="001048DD" w14:paraId="6662F361" w14:textId="77777777">
      <w:r>
        <w:t xml:space="preserve">There are no known or alleged environmental conditions </w:t>
      </w:r>
      <w:r w:rsidR="00A440E6">
        <w:t xml:space="preserve">or vision obstructions </w:t>
      </w:r>
      <w:r w:rsidR="006E6A8C">
        <w:t xml:space="preserve">at the time of the crash. </w:t>
      </w:r>
    </w:p>
    <w:p w:rsidRPr="00406504" w:rsidR="009825FB" w:rsidP="00AA6625" w:rsidRDefault="009825FB" w14:paraId="7D1FB83C" w14:textId="77777777"/>
    <w:p w:rsidR="00AA6625" w:rsidP="00AA6625" w:rsidRDefault="00AA6625" w14:paraId="44EBDA7F" w14:textId="77777777">
      <w:pPr>
        <w:jc w:val="center"/>
      </w:pPr>
      <w:r>
        <w:rPr>
          <w:u w:val="single"/>
        </w:rPr>
        <w:t>CONTRIBUTING CIRCUMSTANCES (VEHICLE)</w:t>
      </w:r>
    </w:p>
    <w:p w:rsidR="00AA6625" w:rsidP="00AA6625" w:rsidRDefault="00AA6625" w14:paraId="272A07FD" w14:textId="77777777">
      <w:r>
        <w:t xml:space="preserve">There are no known or alleged </w:t>
      </w:r>
      <w:r w:rsidR="0072532D">
        <w:t xml:space="preserve">vehicle </w:t>
      </w:r>
      <w:r>
        <w:t>defects</w:t>
      </w:r>
      <w:r w:rsidR="006E6A8C">
        <w:t xml:space="preserve"> to </w:t>
      </w:r>
      <w:r w:rsidR="009825FB">
        <w:t xml:space="preserve">any </w:t>
      </w:r>
      <w:r w:rsidR="006E6A8C">
        <w:t>vehicle</w:t>
      </w:r>
      <w:r w:rsidR="009825FB">
        <w:t>s</w:t>
      </w:r>
      <w:r w:rsidR="00A51B64">
        <w:t>.</w:t>
      </w:r>
      <w:r w:rsidR="006E6A8C">
        <w:t xml:space="preserve"> </w:t>
      </w:r>
      <w:r w:rsidR="00A51B64">
        <w:t xml:space="preserve"> </w:t>
      </w:r>
    </w:p>
    <w:p w:rsidRPr="00760F3C" w:rsidR="00AA6625" w:rsidP="00AA6625" w:rsidRDefault="00AA6625" w14:paraId="12814430" w14:textId="77777777"/>
    <w:p w:rsidR="00AA6625" w:rsidP="00AA6625" w:rsidRDefault="00AA6625" w14:paraId="04219FA9" w14:textId="77777777">
      <w:pPr>
        <w:jc w:val="center"/>
      </w:pPr>
      <w:r>
        <w:rPr>
          <w:u w:val="single"/>
        </w:rPr>
        <w:t>CONTRIBUTING CIRCUMSTANCES (</w:t>
      </w:r>
      <w:r w:rsidR="00C65FE1">
        <w:rPr>
          <w:u w:val="single"/>
        </w:rPr>
        <w:t>ROADWAY</w:t>
      </w:r>
      <w:r>
        <w:rPr>
          <w:u w:val="single"/>
        </w:rPr>
        <w:t>)</w:t>
      </w:r>
      <w:r>
        <w:t xml:space="preserve"> </w:t>
      </w:r>
    </w:p>
    <w:p w:rsidR="00AA6625" w:rsidP="003F46A0" w:rsidRDefault="007565E5" w14:paraId="18F6CF0B" w14:textId="77777777">
      <w:r>
        <w:t xml:space="preserve">There are no known or alleged roadway </w:t>
      </w:r>
      <w:r w:rsidR="00FE2E3B">
        <w:t xml:space="preserve">deformities </w:t>
      </w:r>
      <w:r>
        <w:t>that contributed to the crash.</w:t>
      </w:r>
      <w:r w:rsidR="00A0044C">
        <w:t xml:space="preserve"> </w:t>
      </w:r>
    </w:p>
    <w:p w:rsidR="007565E5" w:rsidP="003F46A0" w:rsidRDefault="007565E5" w14:paraId="4F7198C2" w14:textId="77777777"/>
    <w:p w:rsidRPr="001A053B" w:rsidR="001A053B" w:rsidP="001A053B" w:rsidRDefault="001A053B" w14:paraId="53FE3A6B" w14:textId="77777777">
      <w:pPr>
        <w:jc w:val="center"/>
        <w:rPr>
          <w:u w:val="single"/>
        </w:rPr>
      </w:pPr>
      <w:r w:rsidRPr="001A053B">
        <w:rPr>
          <w:u w:val="single"/>
        </w:rPr>
        <w:t>CONTRIBUTING CIRCUMSTANCES (DRIVER)</w:t>
      </w:r>
    </w:p>
    <w:p w:rsidR="007A748E" w:rsidP="003F46A0" w:rsidRDefault="00167F2E" w14:paraId="5B1402F2" w14:textId="56DE763B">
      <w:r>
        <w:t>Evidence indicates</w:t>
      </w:r>
      <w:r w:rsidR="00E045C0">
        <w:t xml:space="preserve"> </w:t>
      </w:r>
      <w:r w:rsidR="002B1C59">
        <w:rPr>
          <w:color w:val="FF0000"/>
        </w:rPr>
        <w:t>(SUSPECT) (ACTIONS)</w:t>
      </w:r>
      <w:r w:rsidR="00E045C0">
        <w:t xml:space="preserve">. The result of this action led to </w:t>
      </w:r>
      <w:r w:rsidRPr="002B1C59" w:rsidR="002B1C59">
        <w:rPr>
          <w:color w:val="FF0000"/>
        </w:rPr>
        <w:t>(VICTIMS)</w:t>
      </w:r>
      <w:r w:rsidRPr="002B1C59" w:rsidR="00E045C0">
        <w:rPr>
          <w:color w:val="FF0000"/>
        </w:rPr>
        <w:t xml:space="preserve"> </w:t>
      </w:r>
      <w:r w:rsidR="00E045C0">
        <w:t xml:space="preserve">death on </w:t>
      </w:r>
      <w:r w:rsidR="002B1C59">
        <w:rPr>
          <w:color w:val="FF0000"/>
        </w:rPr>
        <w:t>(DATE)</w:t>
      </w:r>
      <w:r w:rsidR="00E045C0">
        <w:t xml:space="preserve">. </w:t>
      </w:r>
      <w:r w:rsidR="004F548A">
        <w:t xml:space="preserve"> </w:t>
      </w:r>
    </w:p>
    <w:p w:rsidR="004F548A" w:rsidP="003F46A0" w:rsidRDefault="004F548A" w14:paraId="29C1E338" w14:textId="77777777"/>
    <w:p w:rsidR="00926366" w:rsidP="00926366" w:rsidRDefault="00926366" w14:paraId="0E36A500" w14:textId="77777777">
      <w:pPr>
        <w:jc w:val="center"/>
      </w:pPr>
      <w:r w:rsidRPr="009513B7">
        <w:rPr>
          <w:b/>
          <w:sz w:val="32"/>
          <w:szCs w:val="32"/>
          <w:u w:val="single"/>
        </w:rPr>
        <w:t xml:space="preserve">PART IV </w:t>
      </w:r>
      <w:r>
        <w:rPr>
          <w:b/>
          <w:sz w:val="32"/>
          <w:szCs w:val="32"/>
          <w:u w:val="single"/>
        </w:rPr>
        <w:t>–</w:t>
      </w:r>
      <w:r w:rsidRPr="009513B7">
        <w:rPr>
          <w:b/>
          <w:sz w:val="32"/>
          <w:szCs w:val="32"/>
          <w:u w:val="single"/>
        </w:rPr>
        <w:t xml:space="preserve"> CONCLUSION</w:t>
      </w:r>
    </w:p>
    <w:p w:rsidRPr="00D9093E" w:rsidR="00926366" w:rsidP="00926366" w:rsidRDefault="00926366" w14:paraId="6164B9AE" w14:textId="77777777">
      <w:pPr>
        <w:rPr>
          <w:sz w:val="16"/>
        </w:rPr>
      </w:pPr>
      <w:r w:rsidRPr="00D9093E">
        <w:rPr>
          <w:sz w:val="16"/>
        </w:rPr>
        <w:t xml:space="preserve"> </w:t>
      </w:r>
    </w:p>
    <w:p w:rsidR="00381532" w:rsidP="003F46A0" w:rsidRDefault="00926366" w14:paraId="70342964" w14:textId="7732B8A6">
      <w:r>
        <w:t>In con</w:t>
      </w:r>
      <w:r w:rsidR="00DB6DA4">
        <w:t xml:space="preserve">sidering the facts of this case </w:t>
      </w:r>
      <w:r w:rsidR="005F5C53">
        <w:t xml:space="preserve">and evidence presented, </w:t>
      </w:r>
      <w:r>
        <w:t xml:space="preserve">it is </w:t>
      </w:r>
      <w:r w:rsidR="00151E3A">
        <w:t>Deputy</w:t>
      </w:r>
      <w:r>
        <w:t xml:space="preserve"> </w:t>
      </w:r>
      <w:r w:rsidRPr="002B1C59" w:rsidR="004C7886">
        <w:rPr>
          <w:color w:val="FF0000"/>
        </w:rPr>
        <w:t>(NAME)</w:t>
      </w:r>
      <w:r w:rsidRPr="002B1C59">
        <w:rPr>
          <w:color w:val="FF0000"/>
        </w:rPr>
        <w:t xml:space="preserve"> </w:t>
      </w:r>
      <w:r>
        <w:t>opinion</w:t>
      </w:r>
      <w:r w:rsidR="009D1F3B">
        <w:t xml:space="preserve"> that</w:t>
      </w:r>
      <w:r>
        <w:t xml:space="preserve"> </w:t>
      </w:r>
      <w:r w:rsidR="002B1C59">
        <w:rPr>
          <w:color w:val="FF0000"/>
        </w:rPr>
        <w:t>(SUSPECT)</w:t>
      </w:r>
      <w:r w:rsidR="00287667">
        <w:t xml:space="preserve"> </w:t>
      </w:r>
      <w:r w:rsidR="004A426D">
        <w:t xml:space="preserve">was driving </w:t>
      </w:r>
      <w:r w:rsidR="002B1C59">
        <w:rPr>
          <w:color w:val="FF0000"/>
        </w:rPr>
        <w:t>(DIRECTION/LOCATION)</w:t>
      </w:r>
      <w:r w:rsidR="00E045C0">
        <w:t xml:space="preserve"> in a </w:t>
      </w:r>
      <w:r w:rsidR="002B1C59">
        <w:rPr>
          <w:color w:val="FF0000"/>
        </w:rPr>
        <w:t>(VEHICLE)</w:t>
      </w:r>
      <w:r w:rsidR="00E045C0">
        <w:t xml:space="preserve">. </w:t>
      </w:r>
      <w:r w:rsidR="002B1C59">
        <w:rPr>
          <w:color w:val="FF0000"/>
        </w:rPr>
        <w:t>(SUSPECT ACTIONS)</w:t>
      </w:r>
      <w:r w:rsidR="00D67F78">
        <w:t xml:space="preserve">. </w:t>
      </w:r>
      <w:r w:rsidR="002B1C59">
        <w:rPr>
          <w:color w:val="FF0000"/>
        </w:rPr>
        <w:t>(VICTIMS VEHCILE PRE_IMPACT ACTIONS). (RESULT OF ACTIONS)</w:t>
      </w:r>
      <w:r w:rsidR="00E045C0">
        <w:t xml:space="preserve">. The result of the collision led to the death of </w:t>
      </w:r>
      <w:r w:rsidR="002B1C59">
        <w:rPr>
          <w:color w:val="FF0000"/>
        </w:rPr>
        <w:t>(DECEDENT)</w:t>
      </w:r>
      <w:r w:rsidR="00E045C0">
        <w:t xml:space="preserve"> on </w:t>
      </w:r>
      <w:r w:rsidRPr="003A1B46" w:rsidR="002B1C59">
        <w:rPr>
          <w:color w:val="FF0000"/>
        </w:rPr>
        <w:t>(DATE)</w:t>
      </w:r>
      <w:r w:rsidRPr="003A1B46" w:rsidR="00E045C0">
        <w:rPr>
          <w:color w:val="FF0000"/>
        </w:rPr>
        <w:t xml:space="preserve">. </w:t>
      </w:r>
    </w:p>
    <w:p w:rsidR="00E045C0" w:rsidP="003F46A0" w:rsidRDefault="00E045C0" w14:paraId="1C24D1B9" w14:textId="77777777"/>
    <w:p w:rsidR="003F46A0" w:rsidP="003F46A0" w:rsidRDefault="003F46A0" w14:paraId="4B8E6B5E" w14:textId="77777777">
      <w:r>
        <w:t>END</w:t>
      </w:r>
    </w:p>
    <w:p w:rsidR="003257AD" w:rsidP="003F46A0" w:rsidRDefault="003257AD" w14:paraId="31B9C1BA" w14:textId="77777777"/>
    <w:p w:rsidR="00661B65" w:rsidP="003F46A0" w:rsidRDefault="00661B65" w14:paraId="3E49C879" w14:textId="77777777"/>
    <w:p w:rsidR="00661B65" w:rsidP="003F46A0" w:rsidRDefault="00661B65" w14:paraId="2F9CA3DF" w14:textId="77777777"/>
    <w:p w:rsidR="003F46A0" w:rsidP="003F46A0" w:rsidRDefault="003F46A0" w14:paraId="27477AA7" w14:textId="5878637E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F0EE6">
        <w:tab/>
      </w:r>
      <w:r w:rsidR="00870CBA">
        <w:t>Deputy</w:t>
      </w:r>
      <w:r>
        <w:t xml:space="preserve">: </w:t>
      </w:r>
      <w:r w:rsidRPr="003A1B46" w:rsidR="003A1B46">
        <w:rPr>
          <w:color w:val="FF0000"/>
        </w:rPr>
        <w:t>(NAME)</w:t>
      </w:r>
      <w:r w:rsidRPr="003A1B46" w:rsidR="00877C0D">
        <w:rPr>
          <w:color w:val="FF0000"/>
        </w:rPr>
        <w:t xml:space="preserve">, </w:t>
      </w:r>
      <w:r w:rsidR="00877C0D">
        <w:t>#</w:t>
      </w:r>
      <w:r w:rsidR="003A1B46">
        <w:t xml:space="preserve"> </w:t>
      </w:r>
      <w:r w:rsidRPr="003A1B46" w:rsidR="003A1B46">
        <w:rPr>
          <w:color w:val="FF0000"/>
        </w:rPr>
        <w:t>(BADGE)</w:t>
      </w:r>
    </w:p>
    <w:p w:rsidR="003F46A0" w:rsidP="003F46A0" w:rsidRDefault="003F46A0" w14:paraId="7C392DEF" w14:textId="77777777"/>
    <w:p w:rsidR="003F46A0" w:rsidP="003F46A0" w:rsidRDefault="003F46A0" w14:paraId="38A41ECA" w14:textId="4BF5C977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</w:t>
      </w:r>
      <w:r w:rsidR="00EF0EE6">
        <w:tab/>
      </w:r>
      <w:r>
        <w:t xml:space="preserve">Date: </w:t>
      </w:r>
      <w:r w:rsidR="003A1B46">
        <w:rPr>
          <w:color w:val="FF0000"/>
        </w:rPr>
        <w:t>(DATE)</w:t>
      </w:r>
    </w:p>
    <w:p w:rsidR="00381532" w:rsidP="003F46A0" w:rsidRDefault="00381532" w14:paraId="0B3DF3B1" w14:textId="77777777"/>
    <w:p w:rsidR="00381532" w:rsidP="003F46A0" w:rsidRDefault="00381532" w14:paraId="62BA8BA4" w14:textId="77777777"/>
    <w:p w:rsidR="00381532" w:rsidP="003F46A0" w:rsidRDefault="00381532" w14:paraId="298BF137" w14:textId="3ABB53A4">
      <w:r>
        <w:t xml:space="preserve">This case was reviewed by an </w:t>
      </w:r>
      <w:r w:rsidR="004A426D">
        <w:t xml:space="preserve">ACTAR </w:t>
      </w:r>
      <w:r w:rsidR="00061C21">
        <w:t>accredited Crash R</w:t>
      </w:r>
      <w:r>
        <w:t>econstruction</w:t>
      </w:r>
      <w:r w:rsidR="00621DA7">
        <w:t>ist</w:t>
      </w:r>
      <w:r w:rsidR="00D1398D">
        <w:t xml:space="preserve"> </w:t>
      </w:r>
      <w:r w:rsidR="003A1B46">
        <w:rPr>
          <w:color w:val="FF0000"/>
        </w:rPr>
        <w:t xml:space="preserve">(NAME) </w:t>
      </w:r>
      <w:r w:rsidR="00621DA7">
        <w:t>w</w:t>
      </w:r>
      <w:r>
        <w:t>ho concurs with and agrees with the findings.</w:t>
      </w:r>
    </w:p>
    <w:p w:rsidR="001A053B" w:rsidP="003F46A0" w:rsidRDefault="001A053B" w14:paraId="78B18E43" w14:textId="77777777"/>
    <w:p w:rsidR="001A053B" w:rsidP="003F46A0" w:rsidRDefault="001A053B" w14:paraId="4EABA4E3" w14:textId="77777777"/>
    <w:p w:rsidR="00EC7F27" w:rsidP="003F46A0" w:rsidRDefault="00EC7F27" w14:paraId="29E17EBE" w14:textId="77777777"/>
    <w:p w:rsidR="00EC7F27" w:rsidP="003F46A0" w:rsidRDefault="00EC7F27" w14:paraId="4AC8168A" w14:textId="77777777"/>
    <w:p w:rsidR="007F57D0" w:rsidP="003F46A0" w:rsidRDefault="007F57D0" w14:paraId="79158BF7" w14:textId="77777777"/>
    <w:p w:rsidR="00BB012A" w:rsidP="003F46A0" w:rsidRDefault="00BB012A" w14:paraId="4AA768C8" w14:textId="77777777"/>
    <w:p w:rsidR="00661B65" w:rsidP="003F46A0" w:rsidRDefault="00661B65" w14:paraId="136BA9C9" w14:textId="77777777"/>
    <w:p w:rsidR="00661B65" w:rsidP="003F46A0" w:rsidRDefault="00661B65" w14:paraId="245D316E" w14:textId="77777777"/>
    <w:p w:rsidR="00661B65" w:rsidP="003F46A0" w:rsidRDefault="00661B65" w14:paraId="263DFF49" w14:textId="77777777"/>
    <w:sectPr w:rsidR="00661B65" w:rsidSect="00B639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orient="portrait"/>
      <w:pgMar w:top="807" w:right="1080" w:bottom="1440" w:left="1080" w:header="36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6409" w:rsidP="00F81DF9" w:rsidRDefault="000A6409" w14:paraId="002F95FC" w14:textId="77777777">
      <w:r>
        <w:separator/>
      </w:r>
    </w:p>
  </w:endnote>
  <w:endnote w:type="continuationSeparator" w:id="0">
    <w:p w:rsidR="000A6409" w:rsidP="00F81DF9" w:rsidRDefault="000A6409" w14:paraId="695BE784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E7E" w:rsidRDefault="006F7E7E" w14:paraId="5AE95393" w14:textId="77777777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62B6" w:rsidP="002662B6" w:rsidRDefault="003A1B46" w14:paraId="0809136D" w14:textId="5C424065">
    <w:pPr>
      <w:pStyle w:val="Footer"/>
      <w:jc w:val="center"/>
    </w:pPr>
    <w:r>
      <w:rPr>
        <w:color w:val="FF0000"/>
      </w:rPr>
      <w:t>(CASE #)</w:t>
    </w:r>
    <w:r w:rsidR="002662B6">
      <w:tab/>
    </w:r>
    <w:r w:rsidR="002662B6">
      <w:tab/>
    </w:r>
    <w:r w:rsidR="002662B6">
      <w:t xml:space="preserve">Page </w:t>
    </w:r>
    <w:r w:rsidR="00272D0A">
      <w:rPr>
        <w:b/>
      </w:rPr>
      <w:fldChar w:fldCharType="begin"/>
    </w:r>
    <w:r w:rsidR="002662B6">
      <w:rPr>
        <w:b/>
      </w:rPr>
      <w:instrText xml:space="preserve"> PAGE </w:instrText>
    </w:r>
    <w:r w:rsidR="00272D0A">
      <w:rPr>
        <w:b/>
      </w:rPr>
      <w:fldChar w:fldCharType="separate"/>
    </w:r>
    <w:r w:rsidR="00EF4467">
      <w:rPr>
        <w:b/>
        <w:noProof/>
      </w:rPr>
      <w:t>8</w:t>
    </w:r>
    <w:r w:rsidR="00272D0A">
      <w:rPr>
        <w:b/>
      </w:rPr>
      <w:fldChar w:fldCharType="end"/>
    </w:r>
    <w:r w:rsidR="002662B6">
      <w:t xml:space="preserve"> of </w:t>
    </w:r>
    <w:r w:rsidR="00272D0A">
      <w:rPr>
        <w:b/>
      </w:rPr>
      <w:fldChar w:fldCharType="begin"/>
    </w:r>
    <w:r w:rsidR="002662B6">
      <w:rPr>
        <w:b/>
      </w:rPr>
      <w:instrText xml:space="preserve"> NUMPAGES  </w:instrText>
    </w:r>
    <w:r w:rsidR="00272D0A">
      <w:rPr>
        <w:b/>
      </w:rPr>
      <w:fldChar w:fldCharType="separate"/>
    </w:r>
    <w:r w:rsidR="00EF4467">
      <w:rPr>
        <w:b/>
        <w:noProof/>
      </w:rPr>
      <w:t>8</w:t>
    </w:r>
    <w:r w:rsidR="00272D0A">
      <w:rPr>
        <w:b/>
      </w:rPr>
      <w:fldChar w:fldCharType="end"/>
    </w:r>
  </w:p>
  <w:p w:rsidR="002662B6" w:rsidRDefault="002662B6" w14:paraId="5F3AF71D" w14:textId="7777777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639BF" w:rsidP="00427BD0" w:rsidRDefault="003A1B46" w14:paraId="092F18DE" w14:textId="7F02D60B">
    <w:pPr>
      <w:pStyle w:val="Footer"/>
      <w:jc w:val="center"/>
    </w:pPr>
    <w:r w:rsidRPr="003A1B46">
      <w:rPr>
        <w:color w:val="FF0000"/>
      </w:rPr>
      <w:t>(CASE#)</w:t>
    </w:r>
    <w:r w:rsidR="00B639BF">
      <w:tab/>
    </w:r>
    <w:r w:rsidR="00B639BF">
      <w:tab/>
    </w:r>
    <w:r w:rsidR="00B639BF">
      <w:t xml:space="preserve">Page </w:t>
    </w:r>
    <w:r w:rsidR="00272D0A">
      <w:rPr>
        <w:b/>
      </w:rPr>
      <w:fldChar w:fldCharType="begin"/>
    </w:r>
    <w:r w:rsidR="00B639BF">
      <w:rPr>
        <w:b/>
      </w:rPr>
      <w:instrText xml:space="preserve"> PAGE </w:instrText>
    </w:r>
    <w:r w:rsidR="00272D0A">
      <w:rPr>
        <w:b/>
      </w:rPr>
      <w:fldChar w:fldCharType="separate"/>
    </w:r>
    <w:r w:rsidR="00EF4467">
      <w:rPr>
        <w:b/>
        <w:noProof/>
      </w:rPr>
      <w:t>1</w:t>
    </w:r>
    <w:r w:rsidR="00272D0A">
      <w:rPr>
        <w:b/>
      </w:rPr>
      <w:fldChar w:fldCharType="end"/>
    </w:r>
    <w:r w:rsidR="00B639BF">
      <w:t xml:space="preserve"> of </w:t>
    </w:r>
    <w:r w:rsidR="00272D0A">
      <w:rPr>
        <w:b/>
      </w:rPr>
      <w:fldChar w:fldCharType="begin"/>
    </w:r>
    <w:r w:rsidR="00B639BF">
      <w:rPr>
        <w:b/>
      </w:rPr>
      <w:instrText xml:space="preserve"> NUMPAGES  </w:instrText>
    </w:r>
    <w:r w:rsidR="00272D0A">
      <w:rPr>
        <w:b/>
      </w:rPr>
      <w:fldChar w:fldCharType="separate"/>
    </w:r>
    <w:r w:rsidR="00EF4467">
      <w:rPr>
        <w:b/>
        <w:noProof/>
      </w:rPr>
      <w:t>8</w:t>
    </w:r>
    <w:r w:rsidR="00272D0A">
      <w:rPr>
        <w:b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6409" w:rsidP="00F81DF9" w:rsidRDefault="000A6409" w14:paraId="6B0B8E3A" w14:textId="77777777">
      <w:r>
        <w:separator/>
      </w:r>
    </w:p>
  </w:footnote>
  <w:footnote w:type="continuationSeparator" w:id="0">
    <w:p w:rsidR="000A6409" w:rsidP="00F81DF9" w:rsidRDefault="000A6409" w14:paraId="3046B8D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E7E" w:rsidRDefault="006F7E7E" w14:paraId="1F3D9BF6" w14:textId="77777777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F7E7E" w:rsidRDefault="006F7E7E" w14:paraId="019DF926" w14:textId="77777777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662B6" w:rsidP="002662B6" w:rsidRDefault="009E57EC" w14:paraId="1960F484" w14:textId="6A213B10">
    <w:pPr>
      <w:jc w:val="center"/>
      <w:rPr>
        <w:b/>
      </w:rPr>
    </w:pPr>
    <w:r>
      <w:rPr>
        <w:b/>
      </w:rPr>
      <w:t>WAYNE COUNTY SHERIFF’S OFFICE</w:t>
    </w:r>
  </w:p>
  <w:p w:rsidR="002662B6" w:rsidP="002662B6" w:rsidRDefault="009E57EC" w14:paraId="3791371B" w14:textId="6F73A1BB">
    <w:pPr>
      <w:jc w:val="center"/>
      <w:rPr>
        <w:b/>
      </w:rPr>
    </w:pPr>
    <w:r>
      <w:rPr>
        <w:b/>
      </w:rPr>
      <w:t>CRASH RECONSTRUCTION REPORT</w:t>
    </w:r>
  </w:p>
  <w:p w:rsidRPr="00C76F5F" w:rsidR="002662B6" w:rsidP="002662B6" w:rsidRDefault="002662B6" w14:paraId="58FBE7C4" w14:textId="77777777">
    <w:pPr>
      <w:jc w:val="center"/>
      <w:rPr>
        <w:b/>
        <w:sz w:val="12"/>
      </w:rPr>
    </w:pPr>
    <w:r w:rsidRPr="00C76F5F">
      <w:rPr>
        <w:b/>
        <w:sz w:val="12"/>
      </w:rPr>
      <w:t xml:space="preserve"> </w:t>
    </w:r>
  </w:p>
  <w:p w:rsidR="002662B6" w:rsidP="002662B6" w:rsidRDefault="002662B6" w14:paraId="52F725B1" w14:textId="6C4A3C57">
    <w:pPr>
      <w:jc w:val="center"/>
      <w:rPr>
        <w:b/>
      </w:rPr>
    </w:pPr>
    <w:r>
      <w:rPr>
        <w:b/>
      </w:rPr>
      <w:t xml:space="preserve">CASE FILE: </w:t>
    </w:r>
    <w:r w:rsidRPr="00D356F5" w:rsidR="00D356F5">
      <w:rPr>
        <w:b/>
        <w:color w:val="FF0000"/>
      </w:rPr>
      <w:t>(CASE #)</w:t>
    </w:r>
  </w:p>
  <w:p w:rsidR="008611AE" w:rsidP="002662B6" w:rsidRDefault="008611AE" w14:paraId="6E6DC8D2" w14:textId="77777777">
    <w:pPr>
      <w:jc w:val="center"/>
      <w:rPr>
        <w:b/>
      </w:rPr>
    </w:pPr>
  </w:p>
  <w:p w:rsidR="002662B6" w:rsidP="002662B6" w:rsidRDefault="002662B6" w14:paraId="04BE121C" w14:textId="6C016644">
    <w:pPr>
      <w:rPr>
        <w:b/>
      </w:rPr>
    </w:pPr>
    <w:r>
      <w:rPr>
        <w:b/>
      </w:rPr>
      <w:t>NAME:</w:t>
    </w:r>
    <w:r w:rsidR="00985D94">
      <w:rPr>
        <w:b/>
      </w:rPr>
      <w:t xml:space="preserve"> </w:t>
    </w:r>
    <w:r w:rsidRPr="00D356F5" w:rsidR="00D356F5">
      <w:rPr>
        <w:b/>
        <w:color w:val="FF0000"/>
      </w:rPr>
      <w:t>(SUSPECT)</w:t>
    </w:r>
    <w:r w:rsidRPr="00D356F5" w:rsidR="0008005C">
      <w:rPr>
        <w:b/>
        <w:color w:val="FF0000"/>
      </w:rPr>
      <w:t xml:space="preserve"> </w:t>
    </w:r>
    <w:r w:rsidR="0008005C">
      <w:rPr>
        <w:b/>
      </w:rPr>
      <w:t>(DR)</w:t>
    </w:r>
    <w:r w:rsidR="00CE38F3">
      <w:rPr>
        <w:b/>
      </w:rPr>
      <w:tab/>
    </w:r>
    <w:r w:rsidR="00281C0D">
      <w:rPr>
        <w:b/>
      </w:rPr>
      <w:tab/>
    </w:r>
    <w:r w:rsidR="006A25B0">
      <w:rPr>
        <w:b/>
      </w:rPr>
      <w:tab/>
    </w:r>
    <w:r w:rsidR="005E62CE">
      <w:rPr>
        <w:b/>
      </w:rPr>
      <w:tab/>
    </w:r>
    <w:r>
      <w:rPr>
        <w:b/>
      </w:rPr>
      <w:t>OFFICER:</w:t>
    </w:r>
    <w:r w:rsidR="00985D94">
      <w:rPr>
        <w:b/>
      </w:rPr>
      <w:t xml:space="preserve"> </w:t>
    </w:r>
    <w:r w:rsidR="00806E4F">
      <w:rPr>
        <w:b/>
        <w:color w:val="FF0000"/>
      </w:rPr>
      <w:t>(NAME)</w:t>
    </w:r>
  </w:p>
  <w:p w:rsidR="00CE38F3" w:rsidP="002662B6" w:rsidRDefault="00D356F5" w14:paraId="0AC96C5B" w14:textId="0E623CC1">
    <w:pPr>
      <w:rPr>
        <w:b/>
      </w:rPr>
    </w:pPr>
    <w:r w:rsidRPr="00D356F5">
      <w:rPr>
        <w:b/>
        <w:color w:val="FF0000"/>
      </w:rPr>
      <w:t>(VICTIM)</w:t>
    </w:r>
    <w:r w:rsidRPr="00D356F5" w:rsidR="00CE38F3">
      <w:rPr>
        <w:b/>
        <w:color w:val="FF0000"/>
      </w:rPr>
      <w:t xml:space="preserve"> </w:t>
    </w:r>
    <w:r w:rsidR="00CE38F3">
      <w:rPr>
        <w:b/>
      </w:rPr>
      <w:t>(DR)</w:t>
    </w:r>
  </w:p>
  <w:p w:rsidR="00586F3C" w:rsidP="002662B6" w:rsidRDefault="00586F3C" w14:paraId="1C2A9106" w14:textId="77777777">
    <w:pPr>
      <w:rPr>
        <w:b/>
      </w:rPr>
    </w:pPr>
    <w:r>
      <w:rPr>
        <w:b/>
      </w:rPr>
      <w:t>OFFENSE: FATALITY CRASH</w:t>
    </w:r>
  </w:p>
  <w:p w:rsidR="002662B6" w:rsidP="002662B6" w:rsidRDefault="00275ADE" w14:paraId="280A50FF" w14:textId="1A24854B">
    <w:pPr>
      <w:rPr>
        <w:b/>
      </w:rPr>
    </w:pPr>
    <w:r>
      <w:rPr>
        <w:b/>
      </w:rPr>
      <w:t xml:space="preserve">DATE: </w:t>
    </w:r>
    <w:r w:rsidR="00D356F5">
      <w:rPr>
        <w:b/>
        <w:color w:val="FF0000"/>
      </w:rPr>
      <w:t>(DATE)</w:t>
    </w:r>
    <w:r>
      <w:rPr>
        <w:b/>
      </w:rPr>
      <w:tab/>
    </w:r>
    <w:r>
      <w:rPr>
        <w:b/>
      </w:rPr>
      <w:tab/>
    </w:r>
    <w:r>
      <w:rPr>
        <w:b/>
      </w:rPr>
      <w:tab/>
    </w:r>
    <w:r w:rsidR="006916A0">
      <w:rPr>
        <w:b/>
      </w:rPr>
      <w:tab/>
    </w:r>
    <w:r w:rsidR="002662B6">
      <w:rPr>
        <w:b/>
      </w:rPr>
      <w:tab/>
    </w:r>
    <w:r w:rsidR="002662B6">
      <w:rPr>
        <w:b/>
      </w:rPr>
      <w:tab/>
    </w:r>
    <w:r w:rsidR="002662B6">
      <w:rPr>
        <w:b/>
      </w:rPr>
      <w:tab/>
    </w:r>
    <w:r w:rsidR="002662B6">
      <w:rPr>
        <w:b/>
      </w:rPr>
      <w:t>COUNTY:</w:t>
    </w:r>
    <w:r w:rsidR="00AC5EEE">
      <w:rPr>
        <w:b/>
      </w:rPr>
      <w:t xml:space="preserve"> </w:t>
    </w:r>
    <w:r w:rsidR="00806E4F">
      <w:rPr>
        <w:b/>
        <w:color w:val="FF0000"/>
      </w:rPr>
      <w:t>(COUNTY)</w:t>
    </w:r>
  </w:p>
  <w:p w:rsidR="002662B6" w:rsidRDefault="002662B6" w14:paraId="2ED21ADC" w14:textId="77777777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6D48E7"/>
    <w:multiLevelType w:val="hybridMultilevel"/>
    <w:tmpl w:val="1F322B86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" w15:restartNumberingAfterBreak="0">
    <w:nsid w:val="04403BCC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CA5422"/>
    <w:multiLevelType w:val="hybridMultilevel"/>
    <w:tmpl w:val="A14C69FC"/>
    <w:lvl w:ilvl="0" w:tplc="04090001">
      <w:start w:val="1"/>
      <w:numFmt w:val="bullet"/>
      <w:lvlText w:val=""/>
      <w:lvlJc w:val="left"/>
      <w:pPr>
        <w:ind w:left="7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hint="default" w:ascii="Wingdings" w:hAnsi="Wingdings"/>
      </w:rPr>
    </w:lvl>
  </w:abstractNum>
  <w:abstractNum w:abstractNumId="3" w15:restartNumberingAfterBreak="0">
    <w:nsid w:val="06D424A1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271A65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461344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DC4C32"/>
    <w:multiLevelType w:val="hybridMultilevel"/>
    <w:tmpl w:val="B5C6F0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3A6356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BB3125"/>
    <w:multiLevelType w:val="hybridMultilevel"/>
    <w:tmpl w:val="15466B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C34D01"/>
    <w:multiLevelType w:val="hybridMultilevel"/>
    <w:tmpl w:val="B6D0C70C"/>
    <w:lvl w:ilvl="0" w:tplc="0409000F">
      <w:start w:val="1"/>
      <w:numFmt w:val="decimal"/>
      <w:lvlText w:val="%1."/>
      <w:lvlJc w:val="left"/>
      <w:pPr>
        <w:ind w:left="3240" w:hanging="360"/>
      </w:pPr>
    </w:lvl>
    <w:lvl w:ilvl="1" w:tplc="04090019" w:tentative="1">
      <w:start w:val="1"/>
      <w:numFmt w:val="lowerLetter"/>
      <w:lvlText w:val="%2."/>
      <w:lvlJc w:val="left"/>
      <w:pPr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10" w15:restartNumberingAfterBreak="0">
    <w:nsid w:val="17F40E1A"/>
    <w:multiLevelType w:val="hybridMultilevel"/>
    <w:tmpl w:val="6428D7E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2A2F90"/>
    <w:multiLevelType w:val="hybridMultilevel"/>
    <w:tmpl w:val="38A806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B4732E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0016446"/>
    <w:multiLevelType w:val="hybridMultilevel"/>
    <w:tmpl w:val="8BE67B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0C646A3"/>
    <w:multiLevelType w:val="hybridMultilevel"/>
    <w:tmpl w:val="E36C3428"/>
    <w:lvl w:ilvl="0" w:tplc="80DE34AA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10A130D"/>
    <w:multiLevelType w:val="hybridMultilevel"/>
    <w:tmpl w:val="6246A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9C4F57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9FA5BBA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AD958D9"/>
    <w:multiLevelType w:val="hybridMultilevel"/>
    <w:tmpl w:val="8CC024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>
      <w:start w:val="1"/>
      <w:numFmt w:val="lowerRoman"/>
      <w:lvlText w:val="%6."/>
      <w:lvlJc w:val="right"/>
      <w:pPr>
        <w:ind w:left="4680" w:hanging="180"/>
      </w:pPr>
    </w:lvl>
    <w:lvl w:ilvl="6" w:tplc="CEF8BEAE">
      <w:start w:val="8"/>
      <w:numFmt w:val="bullet"/>
      <w:lvlText w:val="-"/>
      <w:lvlJc w:val="left"/>
      <w:pPr>
        <w:ind w:left="5400" w:hanging="360"/>
      </w:pPr>
      <w:rPr>
        <w:rFonts w:hint="default" w:ascii="Times New Roman" w:hAnsi="Times New Roman" w:eastAsia="Times New Roman" w:cs="Times New Roman"/>
      </w:r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BD92D60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E4F0EFA"/>
    <w:multiLevelType w:val="hybridMultilevel"/>
    <w:tmpl w:val="DDA0FA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4E26230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7734213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8245B5F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82D1E32"/>
    <w:multiLevelType w:val="hybridMultilevel"/>
    <w:tmpl w:val="C64CDCC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211398"/>
    <w:multiLevelType w:val="hybridMultilevel"/>
    <w:tmpl w:val="D2B852D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1AB423E"/>
    <w:multiLevelType w:val="hybridMultilevel"/>
    <w:tmpl w:val="69B81DB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>
      <w:start w:val="1"/>
      <w:numFmt w:val="decimal"/>
      <w:lvlText w:val="%4."/>
      <w:lvlJc w:val="left"/>
      <w:pPr>
        <w:ind w:left="3240" w:hanging="360"/>
      </w:pPr>
    </w:lvl>
    <w:lvl w:ilvl="4" w:tplc="04090019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497619B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6F95614"/>
    <w:multiLevelType w:val="hybridMultilevel"/>
    <w:tmpl w:val="589CD41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00974B3"/>
    <w:multiLevelType w:val="hybridMultilevel"/>
    <w:tmpl w:val="E3A86138"/>
    <w:lvl w:ilvl="0" w:tplc="AAF2A120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51D57D5"/>
    <w:multiLevelType w:val="hybridMultilevel"/>
    <w:tmpl w:val="A24E3D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6406FF1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F3A4D21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04432CD"/>
    <w:multiLevelType w:val="hybridMultilevel"/>
    <w:tmpl w:val="E2CA11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E96A91"/>
    <w:multiLevelType w:val="hybridMultilevel"/>
    <w:tmpl w:val="4B2665A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DD700ED"/>
    <w:multiLevelType w:val="hybridMultilevel"/>
    <w:tmpl w:val="B13CE3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34"/>
  </w:num>
  <w:num w:numId="3">
    <w:abstractNumId w:val="28"/>
  </w:num>
  <w:num w:numId="4">
    <w:abstractNumId w:val="8"/>
  </w:num>
  <w:num w:numId="5">
    <w:abstractNumId w:val="24"/>
  </w:num>
  <w:num w:numId="6">
    <w:abstractNumId w:val="6"/>
  </w:num>
  <w:num w:numId="7">
    <w:abstractNumId w:val="33"/>
  </w:num>
  <w:num w:numId="8">
    <w:abstractNumId w:val="21"/>
  </w:num>
  <w:num w:numId="9">
    <w:abstractNumId w:val="1"/>
  </w:num>
  <w:num w:numId="10">
    <w:abstractNumId w:val="14"/>
  </w:num>
  <w:num w:numId="11">
    <w:abstractNumId w:val="22"/>
  </w:num>
  <w:num w:numId="12">
    <w:abstractNumId w:val="4"/>
  </w:num>
  <w:num w:numId="13">
    <w:abstractNumId w:val="27"/>
  </w:num>
  <w:num w:numId="14">
    <w:abstractNumId w:val="17"/>
  </w:num>
  <w:num w:numId="15">
    <w:abstractNumId w:val="23"/>
  </w:num>
  <w:num w:numId="16">
    <w:abstractNumId w:val="15"/>
  </w:num>
  <w:num w:numId="17">
    <w:abstractNumId w:val="7"/>
  </w:num>
  <w:num w:numId="18">
    <w:abstractNumId w:val="12"/>
  </w:num>
  <w:num w:numId="19">
    <w:abstractNumId w:val="5"/>
  </w:num>
  <w:num w:numId="20">
    <w:abstractNumId w:val="19"/>
  </w:num>
  <w:num w:numId="21">
    <w:abstractNumId w:val="3"/>
  </w:num>
  <w:num w:numId="22">
    <w:abstractNumId w:val="31"/>
  </w:num>
  <w:num w:numId="23">
    <w:abstractNumId w:val="32"/>
  </w:num>
  <w:num w:numId="24">
    <w:abstractNumId w:val="16"/>
  </w:num>
  <w:num w:numId="25">
    <w:abstractNumId w:val="18"/>
  </w:num>
  <w:num w:numId="26">
    <w:abstractNumId w:val="26"/>
  </w:num>
  <w:num w:numId="27">
    <w:abstractNumId w:val="10"/>
  </w:num>
  <w:num w:numId="28">
    <w:abstractNumId w:val="29"/>
  </w:num>
  <w:num w:numId="29">
    <w:abstractNumId w:val="9"/>
  </w:num>
  <w:num w:numId="30">
    <w:abstractNumId w:val="11"/>
  </w:num>
  <w:num w:numId="31">
    <w:abstractNumId w:val="35"/>
  </w:num>
  <w:num w:numId="32">
    <w:abstractNumId w:val="20"/>
  </w:num>
  <w:num w:numId="33">
    <w:abstractNumId w:val="30"/>
  </w:num>
  <w:num w:numId="34">
    <w:abstractNumId w:val="13"/>
  </w:num>
  <w:num w:numId="35">
    <w:abstractNumId w:val="2"/>
  </w:num>
  <w:num w:numId="3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100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46F7"/>
    <w:rsid w:val="0000776B"/>
    <w:rsid w:val="000119F9"/>
    <w:rsid w:val="00013A9E"/>
    <w:rsid w:val="000140B4"/>
    <w:rsid w:val="0001464C"/>
    <w:rsid w:val="00014779"/>
    <w:rsid w:val="00015AF6"/>
    <w:rsid w:val="0002433A"/>
    <w:rsid w:val="00025170"/>
    <w:rsid w:val="00025236"/>
    <w:rsid w:val="000317EE"/>
    <w:rsid w:val="00032066"/>
    <w:rsid w:val="000333AF"/>
    <w:rsid w:val="00034BF8"/>
    <w:rsid w:val="00041879"/>
    <w:rsid w:val="00046D8E"/>
    <w:rsid w:val="00057CC9"/>
    <w:rsid w:val="00061C21"/>
    <w:rsid w:val="00062E9C"/>
    <w:rsid w:val="0006627D"/>
    <w:rsid w:val="00073164"/>
    <w:rsid w:val="00074F92"/>
    <w:rsid w:val="000775F9"/>
    <w:rsid w:val="0008005C"/>
    <w:rsid w:val="0008249A"/>
    <w:rsid w:val="00092DCE"/>
    <w:rsid w:val="00095774"/>
    <w:rsid w:val="00096A99"/>
    <w:rsid w:val="000A0F65"/>
    <w:rsid w:val="000A10B9"/>
    <w:rsid w:val="000A5628"/>
    <w:rsid w:val="000A6409"/>
    <w:rsid w:val="000A6680"/>
    <w:rsid w:val="000A70D5"/>
    <w:rsid w:val="000A7A37"/>
    <w:rsid w:val="000B58DA"/>
    <w:rsid w:val="000B5CA1"/>
    <w:rsid w:val="000B775A"/>
    <w:rsid w:val="000C0264"/>
    <w:rsid w:val="000C64DD"/>
    <w:rsid w:val="000D07B0"/>
    <w:rsid w:val="000D6607"/>
    <w:rsid w:val="000D7609"/>
    <w:rsid w:val="000F3CBB"/>
    <w:rsid w:val="000F4D87"/>
    <w:rsid w:val="000F5979"/>
    <w:rsid w:val="00101FA6"/>
    <w:rsid w:val="001048DD"/>
    <w:rsid w:val="001068AA"/>
    <w:rsid w:val="001111E4"/>
    <w:rsid w:val="00114D1E"/>
    <w:rsid w:val="001217C3"/>
    <w:rsid w:val="001268A6"/>
    <w:rsid w:val="00126FE2"/>
    <w:rsid w:val="00127245"/>
    <w:rsid w:val="001276D4"/>
    <w:rsid w:val="001309E5"/>
    <w:rsid w:val="00131228"/>
    <w:rsid w:val="00136FF7"/>
    <w:rsid w:val="001406E5"/>
    <w:rsid w:val="00142F7F"/>
    <w:rsid w:val="0014506C"/>
    <w:rsid w:val="00151E3A"/>
    <w:rsid w:val="00152A40"/>
    <w:rsid w:val="00153D4B"/>
    <w:rsid w:val="00154E98"/>
    <w:rsid w:val="0015776F"/>
    <w:rsid w:val="00157FED"/>
    <w:rsid w:val="0016072A"/>
    <w:rsid w:val="00166772"/>
    <w:rsid w:val="0016740D"/>
    <w:rsid w:val="00167F2E"/>
    <w:rsid w:val="001724C3"/>
    <w:rsid w:val="00174098"/>
    <w:rsid w:val="00174AE9"/>
    <w:rsid w:val="00176BE0"/>
    <w:rsid w:val="0018104D"/>
    <w:rsid w:val="00183AC5"/>
    <w:rsid w:val="00184F17"/>
    <w:rsid w:val="00190A10"/>
    <w:rsid w:val="00190CAA"/>
    <w:rsid w:val="00192364"/>
    <w:rsid w:val="001A053B"/>
    <w:rsid w:val="001A380D"/>
    <w:rsid w:val="001A3A80"/>
    <w:rsid w:val="001A3E50"/>
    <w:rsid w:val="001A4868"/>
    <w:rsid w:val="001A6BC7"/>
    <w:rsid w:val="001B124A"/>
    <w:rsid w:val="001B72B3"/>
    <w:rsid w:val="001C068D"/>
    <w:rsid w:val="001C3A3C"/>
    <w:rsid w:val="001C5F33"/>
    <w:rsid w:val="001C6430"/>
    <w:rsid w:val="001C740C"/>
    <w:rsid w:val="001D2097"/>
    <w:rsid w:val="001D5D1C"/>
    <w:rsid w:val="001E43C3"/>
    <w:rsid w:val="001F283E"/>
    <w:rsid w:val="00200B78"/>
    <w:rsid w:val="00202882"/>
    <w:rsid w:val="00202E5C"/>
    <w:rsid w:val="00203A7B"/>
    <w:rsid w:val="00204EB8"/>
    <w:rsid w:val="00204FD8"/>
    <w:rsid w:val="002053F4"/>
    <w:rsid w:val="002064C1"/>
    <w:rsid w:val="002064D7"/>
    <w:rsid w:val="00210052"/>
    <w:rsid w:val="00210468"/>
    <w:rsid w:val="00217CF9"/>
    <w:rsid w:val="0022085C"/>
    <w:rsid w:val="002249A6"/>
    <w:rsid w:val="00224B63"/>
    <w:rsid w:val="00224C70"/>
    <w:rsid w:val="00226088"/>
    <w:rsid w:val="002360E8"/>
    <w:rsid w:val="0023767D"/>
    <w:rsid w:val="00237E3B"/>
    <w:rsid w:val="0024069B"/>
    <w:rsid w:val="00245924"/>
    <w:rsid w:val="00246F9F"/>
    <w:rsid w:val="00247885"/>
    <w:rsid w:val="00252A31"/>
    <w:rsid w:val="002540A7"/>
    <w:rsid w:val="00254183"/>
    <w:rsid w:val="002662B6"/>
    <w:rsid w:val="00271183"/>
    <w:rsid w:val="00271896"/>
    <w:rsid w:val="00272179"/>
    <w:rsid w:val="00272375"/>
    <w:rsid w:val="00272D0A"/>
    <w:rsid w:val="00275ADE"/>
    <w:rsid w:val="00277935"/>
    <w:rsid w:val="00281C0D"/>
    <w:rsid w:val="00287667"/>
    <w:rsid w:val="00287E28"/>
    <w:rsid w:val="002920A0"/>
    <w:rsid w:val="00296776"/>
    <w:rsid w:val="002A1E54"/>
    <w:rsid w:val="002A3F57"/>
    <w:rsid w:val="002A5DAA"/>
    <w:rsid w:val="002B1B6D"/>
    <w:rsid w:val="002B1C59"/>
    <w:rsid w:val="002B249D"/>
    <w:rsid w:val="002D0706"/>
    <w:rsid w:val="002D2513"/>
    <w:rsid w:val="002D3532"/>
    <w:rsid w:val="002D375C"/>
    <w:rsid w:val="002D7398"/>
    <w:rsid w:val="002E5DEA"/>
    <w:rsid w:val="002E71FF"/>
    <w:rsid w:val="002F5740"/>
    <w:rsid w:val="002F6B4D"/>
    <w:rsid w:val="002F6BCD"/>
    <w:rsid w:val="00302A3E"/>
    <w:rsid w:val="003037B9"/>
    <w:rsid w:val="003049B4"/>
    <w:rsid w:val="00307932"/>
    <w:rsid w:val="0031701A"/>
    <w:rsid w:val="00322BEF"/>
    <w:rsid w:val="00322EC3"/>
    <w:rsid w:val="00323C3B"/>
    <w:rsid w:val="003257AD"/>
    <w:rsid w:val="00326E16"/>
    <w:rsid w:val="00332995"/>
    <w:rsid w:val="003342A9"/>
    <w:rsid w:val="0033462F"/>
    <w:rsid w:val="0033684F"/>
    <w:rsid w:val="00340590"/>
    <w:rsid w:val="00342EFA"/>
    <w:rsid w:val="0034488E"/>
    <w:rsid w:val="003473C8"/>
    <w:rsid w:val="00347833"/>
    <w:rsid w:val="00350C3E"/>
    <w:rsid w:val="00351F26"/>
    <w:rsid w:val="003522C2"/>
    <w:rsid w:val="0035358E"/>
    <w:rsid w:val="00354048"/>
    <w:rsid w:val="00360504"/>
    <w:rsid w:val="00360B3E"/>
    <w:rsid w:val="003621EA"/>
    <w:rsid w:val="003626A8"/>
    <w:rsid w:val="003630BA"/>
    <w:rsid w:val="0036320A"/>
    <w:rsid w:val="00366CD5"/>
    <w:rsid w:val="00380B2F"/>
    <w:rsid w:val="00381532"/>
    <w:rsid w:val="00381B99"/>
    <w:rsid w:val="00382288"/>
    <w:rsid w:val="0038239A"/>
    <w:rsid w:val="00386A4C"/>
    <w:rsid w:val="003A1B46"/>
    <w:rsid w:val="003B178F"/>
    <w:rsid w:val="003B1D7A"/>
    <w:rsid w:val="003B5E27"/>
    <w:rsid w:val="003B6361"/>
    <w:rsid w:val="003B71D4"/>
    <w:rsid w:val="003C0A81"/>
    <w:rsid w:val="003C0A98"/>
    <w:rsid w:val="003C3C4B"/>
    <w:rsid w:val="003C6DBC"/>
    <w:rsid w:val="003C7658"/>
    <w:rsid w:val="003D1C25"/>
    <w:rsid w:val="003D2776"/>
    <w:rsid w:val="003D4396"/>
    <w:rsid w:val="003D5088"/>
    <w:rsid w:val="003D60E2"/>
    <w:rsid w:val="003D6772"/>
    <w:rsid w:val="003E224B"/>
    <w:rsid w:val="003E303C"/>
    <w:rsid w:val="003F39D0"/>
    <w:rsid w:val="003F46A0"/>
    <w:rsid w:val="003F46F7"/>
    <w:rsid w:val="003F5BBA"/>
    <w:rsid w:val="003F6DC2"/>
    <w:rsid w:val="003F7185"/>
    <w:rsid w:val="00405BE2"/>
    <w:rsid w:val="00406504"/>
    <w:rsid w:val="004065D1"/>
    <w:rsid w:val="00412C76"/>
    <w:rsid w:val="004149AA"/>
    <w:rsid w:val="00414A9E"/>
    <w:rsid w:val="004164A4"/>
    <w:rsid w:val="004245ED"/>
    <w:rsid w:val="00426DDF"/>
    <w:rsid w:val="00427BD0"/>
    <w:rsid w:val="00431018"/>
    <w:rsid w:val="004314EC"/>
    <w:rsid w:val="0044521F"/>
    <w:rsid w:val="00450BF5"/>
    <w:rsid w:val="00452670"/>
    <w:rsid w:val="00455D15"/>
    <w:rsid w:val="004574B8"/>
    <w:rsid w:val="00457D10"/>
    <w:rsid w:val="00460C42"/>
    <w:rsid w:val="00461505"/>
    <w:rsid w:val="004632CE"/>
    <w:rsid w:val="004661F8"/>
    <w:rsid w:val="00466A88"/>
    <w:rsid w:val="00466CE3"/>
    <w:rsid w:val="004678C6"/>
    <w:rsid w:val="004711FB"/>
    <w:rsid w:val="004718E1"/>
    <w:rsid w:val="00471E3A"/>
    <w:rsid w:val="004734EB"/>
    <w:rsid w:val="004745DF"/>
    <w:rsid w:val="004763E4"/>
    <w:rsid w:val="00480050"/>
    <w:rsid w:val="004829E9"/>
    <w:rsid w:val="00483FE0"/>
    <w:rsid w:val="00484B8A"/>
    <w:rsid w:val="00487F62"/>
    <w:rsid w:val="004950BB"/>
    <w:rsid w:val="00495D71"/>
    <w:rsid w:val="004A0785"/>
    <w:rsid w:val="004A09BB"/>
    <w:rsid w:val="004A11C6"/>
    <w:rsid w:val="004A2DCE"/>
    <w:rsid w:val="004A3719"/>
    <w:rsid w:val="004A426D"/>
    <w:rsid w:val="004A443C"/>
    <w:rsid w:val="004A6F87"/>
    <w:rsid w:val="004B0D2F"/>
    <w:rsid w:val="004B1F7E"/>
    <w:rsid w:val="004B4B82"/>
    <w:rsid w:val="004C192F"/>
    <w:rsid w:val="004C361A"/>
    <w:rsid w:val="004C3EFD"/>
    <w:rsid w:val="004C7886"/>
    <w:rsid w:val="004D0B8A"/>
    <w:rsid w:val="004D0EDF"/>
    <w:rsid w:val="004D5F75"/>
    <w:rsid w:val="004E6C2F"/>
    <w:rsid w:val="004E711B"/>
    <w:rsid w:val="004F010C"/>
    <w:rsid w:val="004F12E0"/>
    <w:rsid w:val="004F41FA"/>
    <w:rsid w:val="004F548A"/>
    <w:rsid w:val="00500A06"/>
    <w:rsid w:val="00501D43"/>
    <w:rsid w:val="00504821"/>
    <w:rsid w:val="0050673A"/>
    <w:rsid w:val="005134D9"/>
    <w:rsid w:val="00517049"/>
    <w:rsid w:val="00521113"/>
    <w:rsid w:val="00521302"/>
    <w:rsid w:val="0052399D"/>
    <w:rsid w:val="0052476C"/>
    <w:rsid w:val="00524F10"/>
    <w:rsid w:val="00531419"/>
    <w:rsid w:val="00531452"/>
    <w:rsid w:val="00533CB7"/>
    <w:rsid w:val="005449B5"/>
    <w:rsid w:val="00545576"/>
    <w:rsid w:val="00545E0D"/>
    <w:rsid w:val="0054728D"/>
    <w:rsid w:val="00551BD2"/>
    <w:rsid w:val="00552E89"/>
    <w:rsid w:val="0055351C"/>
    <w:rsid w:val="00554C27"/>
    <w:rsid w:val="0055527A"/>
    <w:rsid w:val="005553EC"/>
    <w:rsid w:val="00555800"/>
    <w:rsid w:val="00556D47"/>
    <w:rsid w:val="0056070E"/>
    <w:rsid w:val="005646DD"/>
    <w:rsid w:val="005663E8"/>
    <w:rsid w:val="0056740B"/>
    <w:rsid w:val="00574D62"/>
    <w:rsid w:val="00577FFE"/>
    <w:rsid w:val="00582537"/>
    <w:rsid w:val="00586730"/>
    <w:rsid w:val="00586F3C"/>
    <w:rsid w:val="005919FE"/>
    <w:rsid w:val="005942D1"/>
    <w:rsid w:val="00595E82"/>
    <w:rsid w:val="005979EA"/>
    <w:rsid w:val="005A1CD6"/>
    <w:rsid w:val="005A1D73"/>
    <w:rsid w:val="005B5814"/>
    <w:rsid w:val="005B5CDB"/>
    <w:rsid w:val="005B7067"/>
    <w:rsid w:val="005C1B23"/>
    <w:rsid w:val="005D4CE4"/>
    <w:rsid w:val="005D5938"/>
    <w:rsid w:val="005D63B8"/>
    <w:rsid w:val="005D7C72"/>
    <w:rsid w:val="005D7F14"/>
    <w:rsid w:val="005E0283"/>
    <w:rsid w:val="005E1312"/>
    <w:rsid w:val="005E35A1"/>
    <w:rsid w:val="005E62CE"/>
    <w:rsid w:val="005F5207"/>
    <w:rsid w:val="005F5C53"/>
    <w:rsid w:val="005F7CAE"/>
    <w:rsid w:val="00603B27"/>
    <w:rsid w:val="00604E86"/>
    <w:rsid w:val="00612206"/>
    <w:rsid w:val="006149C8"/>
    <w:rsid w:val="0062050F"/>
    <w:rsid w:val="00621DA7"/>
    <w:rsid w:val="00624BEE"/>
    <w:rsid w:val="006263CF"/>
    <w:rsid w:val="006277C2"/>
    <w:rsid w:val="00631F61"/>
    <w:rsid w:val="00632572"/>
    <w:rsid w:val="00633080"/>
    <w:rsid w:val="00633EC2"/>
    <w:rsid w:val="0064176A"/>
    <w:rsid w:val="00644CC8"/>
    <w:rsid w:val="00646D46"/>
    <w:rsid w:val="00647E05"/>
    <w:rsid w:val="006500FF"/>
    <w:rsid w:val="00655CD5"/>
    <w:rsid w:val="00657951"/>
    <w:rsid w:val="006618F0"/>
    <w:rsid w:val="00661B65"/>
    <w:rsid w:val="006701E8"/>
    <w:rsid w:val="00670D08"/>
    <w:rsid w:val="00672371"/>
    <w:rsid w:val="00673085"/>
    <w:rsid w:val="00674D8F"/>
    <w:rsid w:val="00676872"/>
    <w:rsid w:val="00676E29"/>
    <w:rsid w:val="006811F1"/>
    <w:rsid w:val="00686F71"/>
    <w:rsid w:val="006916A0"/>
    <w:rsid w:val="00695C99"/>
    <w:rsid w:val="006A1C0F"/>
    <w:rsid w:val="006A25B0"/>
    <w:rsid w:val="006A3A40"/>
    <w:rsid w:val="006B0861"/>
    <w:rsid w:val="006B0B0C"/>
    <w:rsid w:val="006B4DF8"/>
    <w:rsid w:val="006B76E3"/>
    <w:rsid w:val="006C1D5A"/>
    <w:rsid w:val="006C1E66"/>
    <w:rsid w:val="006D0150"/>
    <w:rsid w:val="006D0BEA"/>
    <w:rsid w:val="006D1FE5"/>
    <w:rsid w:val="006D727B"/>
    <w:rsid w:val="006D7D49"/>
    <w:rsid w:val="006E6A8C"/>
    <w:rsid w:val="006F008E"/>
    <w:rsid w:val="006F10DA"/>
    <w:rsid w:val="006F346A"/>
    <w:rsid w:val="006F4F7F"/>
    <w:rsid w:val="006F5D8D"/>
    <w:rsid w:val="006F7E7E"/>
    <w:rsid w:val="00700D42"/>
    <w:rsid w:val="0070377D"/>
    <w:rsid w:val="00704BEA"/>
    <w:rsid w:val="0071365E"/>
    <w:rsid w:val="00714391"/>
    <w:rsid w:val="007148C9"/>
    <w:rsid w:val="0071506F"/>
    <w:rsid w:val="00715F6B"/>
    <w:rsid w:val="007175BE"/>
    <w:rsid w:val="007204E9"/>
    <w:rsid w:val="00720AD2"/>
    <w:rsid w:val="00722094"/>
    <w:rsid w:val="00724CF8"/>
    <w:rsid w:val="0072532D"/>
    <w:rsid w:val="00726D4C"/>
    <w:rsid w:val="00733664"/>
    <w:rsid w:val="00735C4B"/>
    <w:rsid w:val="00736F85"/>
    <w:rsid w:val="00741CEE"/>
    <w:rsid w:val="007452F3"/>
    <w:rsid w:val="00747873"/>
    <w:rsid w:val="00750EEF"/>
    <w:rsid w:val="007523A7"/>
    <w:rsid w:val="00752478"/>
    <w:rsid w:val="007565E5"/>
    <w:rsid w:val="00757079"/>
    <w:rsid w:val="00760F3C"/>
    <w:rsid w:val="00764B96"/>
    <w:rsid w:val="007700D1"/>
    <w:rsid w:val="007700FC"/>
    <w:rsid w:val="0077642D"/>
    <w:rsid w:val="00781928"/>
    <w:rsid w:val="00787CC4"/>
    <w:rsid w:val="00790E02"/>
    <w:rsid w:val="00796BA9"/>
    <w:rsid w:val="00797BEE"/>
    <w:rsid w:val="007A18FA"/>
    <w:rsid w:val="007A34D1"/>
    <w:rsid w:val="007A3EBB"/>
    <w:rsid w:val="007A5465"/>
    <w:rsid w:val="007A7343"/>
    <w:rsid w:val="007A748E"/>
    <w:rsid w:val="007B0C15"/>
    <w:rsid w:val="007B2321"/>
    <w:rsid w:val="007B272E"/>
    <w:rsid w:val="007B292E"/>
    <w:rsid w:val="007B3363"/>
    <w:rsid w:val="007B3405"/>
    <w:rsid w:val="007B66BE"/>
    <w:rsid w:val="007C0ADD"/>
    <w:rsid w:val="007C242F"/>
    <w:rsid w:val="007C2772"/>
    <w:rsid w:val="007D3006"/>
    <w:rsid w:val="007D4291"/>
    <w:rsid w:val="007D4338"/>
    <w:rsid w:val="007D67D4"/>
    <w:rsid w:val="007E04CD"/>
    <w:rsid w:val="007E24B7"/>
    <w:rsid w:val="007F2329"/>
    <w:rsid w:val="007F57D0"/>
    <w:rsid w:val="00804C8B"/>
    <w:rsid w:val="00806AE1"/>
    <w:rsid w:val="00806DDB"/>
    <w:rsid w:val="00806E4F"/>
    <w:rsid w:val="00810349"/>
    <w:rsid w:val="0081101C"/>
    <w:rsid w:val="0081375D"/>
    <w:rsid w:val="00813B98"/>
    <w:rsid w:val="00814C6B"/>
    <w:rsid w:val="0082083B"/>
    <w:rsid w:val="0082168E"/>
    <w:rsid w:val="008243F1"/>
    <w:rsid w:val="0083160F"/>
    <w:rsid w:val="0083248C"/>
    <w:rsid w:val="0083523E"/>
    <w:rsid w:val="008355A1"/>
    <w:rsid w:val="00841EFF"/>
    <w:rsid w:val="008437DD"/>
    <w:rsid w:val="00844C24"/>
    <w:rsid w:val="00846938"/>
    <w:rsid w:val="00847B35"/>
    <w:rsid w:val="00850751"/>
    <w:rsid w:val="008518E6"/>
    <w:rsid w:val="00851C12"/>
    <w:rsid w:val="00854FC4"/>
    <w:rsid w:val="00855256"/>
    <w:rsid w:val="00856328"/>
    <w:rsid w:val="0085767F"/>
    <w:rsid w:val="008611AE"/>
    <w:rsid w:val="00863B80"/>
    <w:rsid w:val="00864318"/>
    <w:rsid w:val="0086456F"/>
    <w:rsid w:val="008708E6"/>
    <w:rsid w:val="00870CBA"/>
    <w:rsid w:val="00873133"/>
    <w:rsid w:val="008747C1"/>
    <w:rsid w:val="00877C0D"/>
    <w:rsid w:val="00883E77"/>
    <w:rsid w:val="0089030B"/>
    <w:rsid w:val="00891C12"/>
    <w:rsid w:val="00891CC9"/>
    <w:rsid w:val="00892F5E"/>
    <w:rsid w:val="008969C9"/>
    <w:rsid w:val="00897590"/>
    <w:rsid w:val="008B1215"/>
    <w:rsid w:val="008B1622"/>
    <w:rsid w:val="008B3396"/>
    <w:rsid w:val="008B3E6F"/>
    <w:rsid w:val="008B51EC"/>
    <w:rsid w:val="008C3063"/>
    <w:rsid w:val="008C4BD5"/>
    <w:rsid w:val="008C5622"/>
    <w:rsid w:val="008D5FE5"/>
    <w:rsid w:val="008D73DA"/>
    <w:rsid w:val="008E192C"/>
    <w:rsid w:val="008E69C7"/>
    <w:rsid w:val="008E7661"/>
    <w:rsid w:val="008F58CA"/>
    <w:rsid w:val="008F7778"/>
    <w:rsid w:val="008F78AF"/>
    <w:rsid w:val="008F7C07"/>
    <w:rsid w:val="00902F99"/>
    <w:rsid w:val="00905621"/>
    <w:rsid w:val="009059B6"/>
    <w:rsid w:val="009072E2"/>
    <w:rsid w:val="009074D9"/>
    <w:rsid w:val="0090758F"/>
    <w:rsid w:val="00910CFD"/>
    <w:rsid w:val="009137B0"/>
    <w:rsid w:val="009148C5"/>
    <w:rsid w:val="009154DD"/>
    <w:rsid w:val="00915E95"/>
    <w:rsid w:val="009161A6"/>
    <w:rsid w:val="00925BD9"/>
    <w:rsid w:val="00926366"/>
    <w:rsid w:val="00930CCE"/>
    <w:rsid w:val="00933BE7"/>
    <w:rsid w:val="00933D78"/>
    <w:rsid w:val="0094134C"/>
    <w:rsid w:val="00942436"/>
    <w:rsid w:val="00945B4E"/>
    <w:rsid w:val="00950470"/>
    <w:rsid w:val="00950474"/>
    <w:rsid w:val="009513B7"/>
    <w:rsid w:val="00951860"/>
    <w:rsid w:val="0095326B"/>
    <w:rsid w:val="009565AD"/>
    <w:rsid w:val="00961053"/>
    <w:rsid w:val="0096129D"/>
    <w:rsid w:val="0096606D"/>
    <w:rsid w:val="00970980"/>
    <w:rsid w:val="009734DB"/>
    <w:rsid w:val="009735B2"/>
    <w:rsid w:val="00973974"/>
    <w:rsid w:val="00973AD4"/>
    <w:rsid w:val="00974559"/>
    <w:rsid w:val="009758A8"/>
    <w:rsid w:val="00976A36"/>
    <w:rsid w:val="00976C38"/>
    <w:rsid w:val="00977879"/>
    <w:rsid w:val="00980BFD"/>
    <w:rsid w:val="009825FB"/>
    <w:rsid w:val="009828A0"/>
    <w:rsid w:val="00983189"/>
    <w:rsid w:val="0098350A"/>
    <w:rsid w:val="00985D94"/>
    <w:rsid w:val="00986C6E"/>
    <w:rsid w:val="00992789"/>
    <w:rsid w:val="00997AB8"/>
    <w:rsid w:val="00997C7B"/>
    <w:rsid w:val="009A10A9"/>
    <w:rsid w:val="009A1170"/>
    <w:rsid w:val="009B2AAA"/>
    <w:rsid w:val="009B3697"/>
    <w:rsid w:val="009B7AB7"/>
    <w:rsid w:val="009C5BF9"/>
    <w:rsid w:val="009C6B46"/>
    <w:rsid w:val="009D0F04"/>
    <w:rsid w:val="009D1F3B"/>
    <w:rsid w:val="009D2452"/>
    <w:rsid w:val="009E2EBC"/>
    <w:rsid w:val="009E3D89"/>
    <w:rsid w:val="009E46B4"/>
    <w:rsid w:val="009E57EC"/>
    <w:rsid w:val="009E5D52"/>
    <w:rsid w:val="009E61FE"/>
    <w:rsid w:val="009E6F1E"/>
    <w:rsid w:val="009F1933"/>
    <w:rsid w:val="00A001C2"/>
    <w:rsid w:val="00A0044C"/>
    <w:rsid w:val="00A01204"/>
    <w:rsid w:val="00A035EE"/>
    <w:rsid w:val="00A0381C"/>
    <w:rsid w:val="00A055FB"/>
    <w:rsid w:val="00A13A07"/>
    <w:rsid w:val="00A143D0"/>
    <w:rsid w:val="00A1537B"/>
    <w:rsid w:val="00A153E9"/>
    <w:rsid w:val="00A1668F"/>
    <w:rsid w:val="00A16912"/>
    <w:rsid w:val="00A26168"/>
    <w:rsid w:val="00A26212"/>
    <w:rsid w:val="00A26FAC"/>
    <w:rsid w:val="00A33D54"/>
    <w:rsid w:val="00A40B47"/>
    <w:rsid w:val="00A43E9A"/>
    <w:rsid w:val="00A440E6"/>
    <w:rsid w:val="00A4543B"/>
    <w:rsid w:val="00A51B64"/>
    <w:rsid w:val="00A52709"/>
    <w:rsid w:val="00A53736"/>
    <w:rsid w:val="00A56CB2"/>
    <w:rsid w:val="00A60CC8"/>
    <w:rsid w:val="00A675FD"/>
    <w:rsid w:val="00A70B02"/>
    <w:rsid w:val="00A73AB8"/>
    <w:rsid w:val="00A74782"/>
    <w:rsid w:val="00A7645C"/>
    <w:rsid w:val="00A77EFB"/>
    <w:rsid w:val="00A80ED5"/>
    <w:rsid w:val="00A825C5"/>
    <w:rsid w:val="00A83A19"/>
    <w:rsid w:val="00A866F6"/>
    <w:rsid w:val="00A86E96"/>
    <w:rsid w:val="00A90D5D"/>
    <w:rsid w:val="00A965DD"/>
    <w:rsid w:val="00A96FE5"/>
    <w:rsid w:val="00AA1DC6"/>
    <w:rsid w:val="00AA2FA8"/>
    <w:rsid w:val="00AA4CC4"/>
    <w:rsid w:val="00AA58C2"/>
    <w:rsid w:val="00AA6625"/>
    <w:rsid w:val="00AB09AC"/>
    <w:rsid w:val="00AB32F5"/>
    <w:rsid w:val="00AB7015"/>
    <w:rsid w:val="00AC1BA8"/>
    <w:rsid w:val="00AC34B0"/>
    <w:rsid w:val="00AC3C37"/>
    <w:rsid w:val="00AC591C"/>
    <w:rsid w:val="00AC5EEE"/>
    <w:rsid w:val="00AC714D"/>
    <w:rsid w:val="00AC7ABB"/>
    <w:rsid w:val="00AD099F"/>
    <w:rsid w:val="00AD39E1"/>
    <w:rsid w:val="00AD64FC"/>
    <w:rsid w:val="00AE430C"/>
    <w:rsid w:val="00AE4D2B"/>
    <w:rsid w:val="00AE69A9"/>
    <w:rsid w:val="00AF10B7"/>
    <w:rsid w:val="00AF1B03"/>
    <w:rsid w:val="00AF3207"/>
    <w:rsid w:val="00AF4918"/>
    <w:rsid w:val="00B02B30"/>
    <w:rsid w:val="00B0303C"/>
    <w:rsid w:val="00B04858"/>
    <w:rsid w:val="00B10D77"/>
    <w:rsid w:val="00B11C9D"/>
    <w:rsid w:val="00B11DE6"/>
    <w:rsid w:val="00B134FA"/>
    <w:rsid w:val="00B1563B"/>
    <w:rsid w:val="00B16D63"/>
    <w:rsid w:val="00B17279"/>
    <w:rsid w:val="00B175B3"/>
    <w:rsid w:val="00B1780B"/>
    <w:rsid w:val="00B17904"/>
    <w:rsid w:val="00B20BF5"/>
    <w:rsid w:val="00B23B4B"/>
    <w:rsid w:val="00B26C66"/>
    <w:rsid w:val="00B27619"/>
    <w:rsid w:val="00B301F6"/>
    <w:rsid w:val="00B335EB"/>
    <w:rsid w:val="00B4035A"/>
    <w:rsid w:val="00B40764"/>
    <w:rsid w:val="00B415D4"/>
    <w:rsid w:val="00B4377E"/>
    <w:rsid w:val="00B52925"/>
    <w:rsid w:val="00B611EB"/>
    <w:rsid w:val="00B61941"/>
    <w:rsid w:val="00B63670"/>
    <w:rsid w:val="00B639BF"/>
    <w:rsid w:val="00B6413B"/>
    <w:rsid w:val="00B648A0"/>
    <w:rsid w:val="00B72DCA"/>
    <w:rsid w:val="00B73DE9"/>
    <w:rsid w:val="00B80A33"/>
    <w:rsid w:val="00B84499"/>
    <w:rsid w:val="00B86B7C"/>
    <w:rsid w:val="00B873DD"/>
    <w:rsid w:val="00BA1288"/>
    <w:rsid w:val="00BA4265"/>
    <w:rsid w:val="00BA4EAB"/>
    <w:rsid w:val="00BA4F95"/>
    <w:rsid w:val="00BA6E78"/>
    <w:rsid w:val="00BA7339"/>
    <w:rsid w:val="00BA7484"/>
    <w:rsid w:val="00BB012A"/>
    <w:rsid w:val="00BB0AAD"/>
    <w:rsid w:val="00BB1D74"/>
    <w:rsid w:val="00BB395E"/>
    <w:rsid w:val="00BB545C"/>
    <w:rsid w:val="00BC1A1A"/>
    <w:rsid w:val="00BC568E"/>
    <w:rsid w:val="00BC7861"/>
    <w:rsid w:val="00BC7BA8"/>
    <w:rsid w:val="00BD07AA"/>
    <w:rsid w:val="00BD36EF"/>
    <w:rsid w:val="00BD5E15"/>
    <w:rsid w:val="00BD776C"/>
    <w:rsid w:val="00BD7C60"/>
    <w:rsid w:val="00BE0294"/>
    <w:rsid w:val="00BE2F51"/>
    <w:rsid w:val="00BE4DEB"/>
    <w:rsid w:val="00BF0196"/>
    <w:rsid w:val="00BF158D"/>
    <w:rsid w:val="00BF4477"/>
    <w:rsid w:val="00BF4AA4"/>
    <w:rsid w:val="00BF4E01"/>
    <w:rsid w:val="00C0071A"/>
    <w:rsid w:val="00C00846"/>
    <w:rsid w:val="00C0417C"/>
    <w:rsid w:val="00C0529F"/>
    <w:rsid w:val="00C05531"/>
    <w:rsid w:val="00C07515"/>
    <w:rsid w:val="00C079EA"/>
    <w:rsid w:val="00C10BD4"/>
    <w:rsid w:val="00C128A7"/>
    <w:rsid w:val="00C16436"/>
    <w:rsid w:val="00C2146A"/>
    <w:rsid w:val="00C239EF"/>
    <w:rsid w:val="00C268EB"/>
    <w:rsid w:val="00C270E9"/>
    <w:rsid w:val="00C3124A"/>
    <w:rsid w:val="00C316B6"/>
    <w:rsid w:val="00C32143"/>
    <w:rsid w:val="00C339C3"/>
    <w:rsid w:val="00C33DAD"/>
    <w:rsid w:val="00C372C5"/>
    <w:rsid w:val="00C37B22"/>
    <w:rsid w:val="00C40156"/>
    <w:rsid w:val="00C40E8C"/>
    <w:rsid w:val="00C43B74"/>
    <w:rsid w:val="00C46005"/>
    <w:rsid w:val="00C5085A"/>
    <w:rsid w:val="00C518B1"/>
    <w:rsid w:val="00C56E4B"/>
    <w:rsid w:val="00C57E8E"/>
    <w:rsid w:val="00C62309"/>
    <w:rsid w:val="00C64B86"/>
    <w:rsid w:val="00C65FE1"/>
    <w:rsid w:val="00C70AC3"/>
    <w:rsid w:val="00C71C6B"/>
    <w:rsid w:val="00C72781"/>
    <w:rsid w:val="00C73DD9"/>
    <w:rsid w:val="00C74A40"/>
    <w:rsid w:val="00C76F5F"/>
    <w:rsid w:val="00C80597"/>
    <w:rsid w:val="00C81943"/>
    <w:rsid w:val="00C849C0"/>
    <w:rsid w:val="00C850CC"/>
    <w:rsid w:val="00C879D2"/>
    <w:rsid w:val="00C9027E"/>
    <w:rsid w:val="00C94EE9"/>
    <w:rsid w:val="00C961DA"/>
    <w:rsid w:val="00CA4505"/>
    <w:rsid w:val="00CA680E"/>
    <w:rsid w:val="00CA6839"/>
    <w:rsid w:val="00CB4254"/>
    <w:rsid w:val="00CB70E7"/>
    <w:rsid w:val="00CC3321"/>
    <w:rsid w:val="00CC4B31"/>
    <w:rsid w:val="00CC54F6"/>
    <w:rsid w:val="00CC5806"/>
    <w:rsid w:val="00CC5C61"/>
    <w:rsid w:val="00CC5FBC"/>
    <w:rsid w:val="00CC65F2"/>
    <w:rsid w:val="00CC74E9"/>
    <w:rsid w:val="00CD0E00"/>
    <w:rsid w:val="00CD1116"/>
    <w:rsid w:val="00CD4608"/>
    <w:rsid w:val="00CE38F3"/>
    <w:rsid w:val="00CE6CE1"/>
    <w:rsid w:val="00CE7F73"/>
    <w:rsid w:val="00CF034E"/>
    <w:rsid w:val="00CF0948"/>
    <w:rsid w:val="00CF307B"/>
    <w:rsid w:val="00CF476D"/>
    <w:rsid w:val="00CF50C3"/>
    <w:rsid w:val="00CF7DF2"/>
    <w:rsid w:val="00D01579"/>
    <w:rsid w:val="00D05E81"/>
    <w:rsid w:val="00D07F71"/>
    <w:rsid w:val="00D12D2C"/>
    <w:rsid w:val="00D1398D"/>
    <w:rsid w:val="00D15B2E"/>
    <w:rsid w:val="00D228C8"/>
    <w:rsid w:val="00D26785"/>
    <w:rsid w:val="00D32B02"/>
    <w:rsid w:val="00D34383"/>
    <w:rsid w:val="00D356F5"/>
    <w:rsid w:val="00D35CD5"/>
    <w:rsid w:val="00D35DD0"/>
    <w:rsid w:val="00D42D7A"/>
    <w:rsid w:val="00D541BD"/>
    <w:rsid w:val="00D57267"/>
    <w:rsid w:val="00D61183"/>
    <w:rsid w:val="00D61ED4"/>
    <w:rsid w:val="00D6494A"/>
    <w:rsid w:val="00D6681B"/>
    <w:rsid w:val="00D67320"/>
    <w:rsid w:val="00D67E25"/>
    <w:rsid w:val="00D67F78"/>
    <w:rsid w:val="00D723D8"/>
    <w:rsid w:val="00D844A2"/>
    <w:rsid w:val="00D9093E"/>
    <w:rsid w:val="00D93979"/>
    <w:rsid w:val="00D93D09"/>
    <w:rsid w:val="00DA369D"/>
    <w:rsid w:val="00DA6E23"/>
    <w:rsid w:val="00DB3420"/>
    <w:rsid w:val="00DB5D53"/>
    <w:rsid w:val="00DB6520"/>
    <w:rsid w:val="00DB6DA4"/>
    <w:rsid w:val="00DB6DD7"/>
    <w:rsid w:val="00DC000C"/>
    <w:rsid w:val="00DC1FE7"/>
    <w:rsid w:val="00DC500D"/>
    <w:rsid w:val="00DD200C"/>
    <w:rsid w:val="00DD2BB2"/>
    <w:rsid w:val="00DD55DB"/>
    <w:rsid w:val="00DD71B7"/>
    <w:rsid w:val="00DE1BD6"/>
    <w:rsid w:val="00DE21AB"/>
    <w:rsid w:val="00DE21EB"/>
    <w:rsid w:val="00DE4F86"/>
    <w:rsid w:val="00DE66D1"/>
    <w:rsid w:val="00DF154C"/>
    <w:rsid w:val="00DF18BD"/>
    <w:rsid w:val="00DF278A"/>
    <w:rsid w:val="00DF335D"/>
    <w:rsid w:val="00E02FE1"/>
    <w:rsid w:val="00E045C0"/>
    <w:rsid w:val="00E1017D"/>
    <w:rsid w:val="00E12D14"/>
    <w:rsid w:val="00E13424"/>
    <w:rsid w:val="00E14C3A"/>
    <w:rsid w:val="00E20276"/>
    <w:rsid w:val="00E22491"/>
    <w:rsid w:val="00E230B4"/>
    <w:rsid w:val="00E2370B"/>
    <w:rsid w:val="00E31BA0"/>
    <w:rsid w:val="00E340D3"/>
    <w:rsid w:val="00E36BC0"/>
    <w:rsid w:val="00E36E4A"/>
    <w:rsid w:val="00E41D7A"/>
    <w:rsid w:val="00E424E2"/>
    <w:rsid w:val="00E4392B"/>
    <w:rsid w:val="00E46BAB"/>
    <w:rsid w:val="00E5026A"/>
    <w:rsid w:val="00E508A9"/>
    <w:rsid w:val="00E50AF8"/>
    <w:rsid w:val="00E515F1"/>
    <w:rsid w:val="00E518CE"/>
    <w:rsid w:val="00E54920"/>
    <w:rsid w:val="00E56BAC"/>
    <w:rsid w:val="00E60EEE"/>
    <w:rsid w:val="00E61C85"/>
    <w:rsid w:val="00E66985"/>
    <w:rsid w:val="00E7238F"/>
    <w:rsid w:val="00E740DA"/>
    <w:rsid w:val="00E75660"/>
    <w:rsid w:val="00E75788"/>
    <w:rsid w:val="00E75BDA"/>
    <w:rsid w:val="00E76346"/>
    <w:rsid w:val="00E7637F"/>
    <w:rsid w:val="00E82AA6"/>
    <w:rsid w:val="00E8527E"/>
    <w:rsid w:val="00E87053"/>
    <w:rsid w:val="00E9336B"/>
    <w:rsid w:val="00E9386B"/>
    <w:rsid w:val="00E974E1"/>
    <w:rsid w:val="00EA1ED9"/>
    <w:rsid w:val="00EA31D1"/>
    <w:rsid w:val="00EA6471"/>
    <w:rsid w:val="00EB139F"/>
    <w:rsid w:val="00EB2ED5"/>
    <w:rsid w:val="00EB4928"/>
    <w:rsid w:val="00EB641E"/>
    <w:rsid w:val="00EB7DBF"/>
    <w:rsid w:val="00EC295E"/>
    <w:rsid w:val="00EC3442"/>
    <w:rsid w:val="00EC784E"/>
    <w:rsid w:val="00EC7F27"/>
    <w:rsid w:val="00ED307F"/>
    <w:rsid w:val="00ED40C8"/>
    <w:rsid w:val="00ED4F4D"/>
    <w:rsid w:val="00ED5D63"/>
    <w:rsid w:val="00ED7EEA"/>
    <w:rsid w:val="00EE3086"/>
    <w:rsid w:val="00EF0EE6"/>
    <w:rsid w:val="00EF1500"/>
    <w:rsid w:val="00EF3962"/>
    <w:rsid w:val="00EF4467"/>
    <w:rsid w:val="00EF5222"/>
    <w:rsid w:val="00EF6154"/>
    <w:rsid w:val="00EF64D1"/>
    <w:rsid w:val="00EF7015"/>
    <w:rsid w:val="00F00463"/>
    <w:rsid w:val="00F004C6"/>
    <w:rsid w:val="00F00CAD"/>
    <w:rsid w:val="00F01611"/>
    <w:rsid w:val="00F07CF1"/>
    <w:rsid w:val="00F10FA3"/>
    <w:rsid w:val="00F163FA"/>
    <w:rsid w:val="00F17296"/>
    <w:rsid w:val="00F202A7"/>
    <w:rsid w:val="00F20AB0"/>
    <w:rsid w:val="00F23D22"/>
    <w:rsid w:val="00F31196"/>
    <w:rsid w:val="00F3191E"/>
    <w:rsid w:val="00F31E31"/>
    <w:rsid w:val="00F32411"/>
    <w:rsid w:val="00F324FF"/>
    <w:rsid w:val="00F352E8"/>
    <w:rsid w:val="00F3579E"/>
    <w:rsid w:val="00F35FDE"/>
    <w:rsid w:val="00F37822"/>
    <w:rsid w:val="00F42472"/>
    <w:rsid w:val="00F42500"/>
    <w:rsid w:val="00F430A2"/>
    <w:rsid w:val="00F45A38"/>
    <w:rsid w:val="00F4786E"/>
    <w:rsid w:val="00F56707"/>
    <w:rsid w:val="00F57B91"/>
    <w:rsid w:val="00F62C91"/>
    <w:rsid w:val="00F644EC"/>
    <w:rsid w:val="00F65AAA"/>
    <w:rsid w:val="00F667F8"/>
    <w:rsid w:val="00F67F0E"/>
    <w:rsid w:val="00F71E59"/>
    <w:rsid w:val="00F7522E"/>
    <w:rsid w:val="00F76F35"/>
    <w:rsid w:val="00F81DF9"/>
    <w:rsid w:val="00F8264E"/>
    <w:rsid w:val="00F877A9"/>
    <w:rsid w:val="00F90097"/>
    <w:rsid w:val="00F919F2"/>
    <w:rsid w:val="00FA08C2"/>
    <w:rsid w:val="00FA3D65"/>
    <w:rsid w:val="00FA40D1"/>
    <w:rsid w:val="00FA4670"/>
    <w:rsid w:val="00FA5B9B"/>
    <w:rsid w:val="00FB191D"/>
    <w:rsid w:val="00FB1EA8"/>
    <w:rsid w:val="00FB289D"/>
    <w:rsid w:val="00FB2BC8"/>
    <w:rsid w:val="00FB452F"/>
    <w:rsid w:val="00FC0CAB"/>
    <w:rsid w:val="00FC48CA"/>
    <w:rsid w:val="00FC5631"/>
    <w:rsid w:val="00FD3955"/>
    <w:rsid w:val="00FE1FFE"/>
    <w:rsid w:val="00FE2E3B"/>
    <w:rsid w:val="00FE3FC1"/>
    <w:rsid w:val="00FE4738"/>
    <w:rsid w:val="00FE5060"/>
    <w:rsid w:val="00FE527E"/>
    <w:rsid w:val="00FE6037"/>
    <w:rsid w:val="00FF16DC"/>
    <w:rsid w:val="00FF1A7F"/>
    <w:rsid w:val="00FF58EE"/>
    <w:rsid w:val="00FF63D3"/>
    <w:rsid w:val="45738ACB"/>
    <w:rsid w:val="4E00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1090894"/>
  <w15:docId w15:val="{C34AF4AF-BC70-41D5-AA97-B3AEC2C6F4D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20AB0"/>
    <w:rPr>
      <w:sz w:val="24"/>
      <w:szCs w:val="24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81DF9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81DF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81DF9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81DF9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6F5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C76F5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735B2"/>
    <w:pPr>
      <w:ind w:left="720"/>
      <w:contextualSpacing/>
    </w:pPr>
  </w:style>
  <w:style w:type="paragraph" w:styleId="Revision">
    <w:name w:val="Revision"/>
    <w:hidden/>
    <w:uiPriority w:val="99"/>
    <w:semiHidden/>
    <w:rsid w:val="009E5D52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62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Relationship Type="http://schemas.openxmlformats.org/officeDocument/2006/relationships/image" Target="/media/image2.png" Id="rId58878042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rjohnson\Local%20Settings\Temporary%20Internet%20Files\Content.Outlook\INLE6CUL\Recon%20Report%20Template%20(Word03)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222210-EC88-469E-B41E-B843DA797C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Recon Report Template (Word03)</ap:Template>
  <ap:Application>Microsoft Word for the web</ap:Application>
  <ap:DocSecurity>0</ap:DocSecurity>
  <ap:ScaleCrop>false</ap:ScaleCrop>
  <ap:Company>State of Nebraska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NEBRASKA STATE PATROL</dc:title>
  <dc:creator>Rebecca Johnson</dc:creator>
  <lastModifiedBy>Nicholas Hawthorne</lastModifiedBy>
  <revision>13</revision>
  <lastPrinted>2008-09-23T19:54:00.0000000Z</lastPrinted>
  <dcterms:created xsi:type="dcterms:W3CDTF">2021-08-15T12:42:00.0000000Z</dcterms:created>
  <dcterms:modified xsi:type="dcterms:W3CDTF">2026-08-18T07:35:06.7656525Z</dcterms:modified>
</coreProperties>
</file>